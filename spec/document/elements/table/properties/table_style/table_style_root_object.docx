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4786" w:rsidRPr="00DC5B1B" w:rsidRDefault="00953E41" w:rsidP="006B4786">
      <w:pPr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27520" behindDoc="1" locked="0" layoutInCell="1" allowOverlap="1">
            <wp:simplePos x="0" y="0"/>
            <wp:positionH relativeFrom="column">
              <wp:posOffset>-111760</wp:posOffset>
            </wp:positionH>
            <wp:positionV relativeFrom="paragraph">
              <wp:posOffset>-568960</wp:posOffset>
            </wp:positionV>
            <wp:extent cx="7174865" cy="10513060"/>
            <wp:effectExtent l="19050" t="0" r="6985" b="0"/>
            <wp:wrapNone/>
            <wp:docPr id="7" name="図 7" descr="j0402072[1]のコピ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0402072[1]のコピー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800" cy="1051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7B71" w:rsidRPr="009B7B71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7" type="#_x0000_t202" style="position:absolute;left:0;text-align:left;margin-left:456.75pt;margin-top:-18pt;width:81pt;height:63pt;z-index:251631616;mso-position-horizontal-relative:text;mso-position-vertical-relative:text" filled="f" stroked="f">
            <v:textbox style="mso-next-textbox:#_x0000_s1047" inset="5.85pt,.7pt,5.85pt,.7pt">
              <w:txbxContent>
                <w:p w:rsidR="00DC5B1B" w:rsidRPr="00CA5043" w:rsidRDefault="00DC5B1B" w:rsidP="008258D6">
                  <w:pPr>
                    <w:spacing w:beforeLines="50" w:line="280" w:lineRule="exact"/>
                    <w:jc w:val="right"/>
                    <w:rPr>
                      <w:rFonts w:ascii="Times New Roman" w:hAnsi="Times New Roman"/>
                      <w:b/>
                      <w:bCs/>
                      <w:color w:val="FFFFFF"/>
                      <w:sz w:val="44"/>
                      <w:szCs w:val="44"/>
                    </w:rPr>
                  </w:pPr>
                  <w:r>
                    <w:rPr>
                      <w:rFonts w:ascii="Times New Roman" w:hAnsi="Times New Roman" w:hint="eastAsia"/>
                      <w:b/>
                      <w:bCs/>
                      <w:color w:val="FFFFFF"/>
                      <w:sz w:val="44"/>
                      <w:szCs w:val="44"/>
                    </w:rPr>
                    <w:t>2009</w:t>
                  </w:r>
                </w:p>
                <w:p w:rsidR="00DC5B1B" w:rsidRPr="00E649AC" w:rsidRDefault="00DC5B1B" w:rsidP="00CA5043">
                  <w:pPr>
                    <w:spacing w:line="280" w:lineRule="exact"/>
                    <w:jc w:val="right"/>
                    <w:rPr>
                      <w:color w:val="FFFFFF"/>
                      <w:sz w:val="24"/>
                      <w:lang w:val="ru-RU"/>
                    </w:rPr>
                  </w:pPr>
                </w:p>
              </w:txbxContent>
            </v:textbox>
          </v:shape>
        </w:pict>
      </w:r>
      <w:r w:rsidR="009B7B71" w:rsidRPr="009B7B71">
        <w:rPr>
          <w:noProof/>
        </w:rPr>
        <w:pict>
          <v:shape id="_x0000_s1040" type="#_x0000_t202" style="position:absolute;left:0;text-align:left;margin-left:20.2pt;margin-top:0;width:54pt;height:1in;z-index:251628544;mso-position-horizontal-relative:text;mso-position-vertical-relative:text" filled="f" stroked="f">
            <v:textbox style="mso-next-textbox:#_x0000_s1040" inset="5.85pt,.7pt,5.85pt,.7pt">
              <w:txbxContent>
                <w:p w:rsidR="00DC5B1B" w:rsidRPr="00BE2602" w:rsidRDefault="00DC5B1B">
                  <w:pPr>
                    <w:rPr>
                      <w:sz w:val="72"/>
                      <w:szCs w:val="72"/>
                    </w:rPr>
                  </w:pPr>
                  <w:r w:rsidRPr="00BE2602">
                    <w:rPr>
                      <w:rFonts w:ascii="Times New Roman" w:hAnsi="Times New Roman"/>
                      <w:b/>
                      <w:bCs/>
                      <w:sz w:val="96"/>
                      <w:szCs w:val="96"/>
                    </w:rPr>
                    <w:t>1</w:t>
                  </w:r>
                </w:p>
              </w:txbxContent>
            </v:textbox>
          </v:shape>
        </w:pict>
      </w:r>
      <w:r w:rsidR="00DC5B1B">
        <w:rPr>
          <w:lang w:val="ru-RU"/>
        </w:rPr>
        <w:t xml:space="preserve">                            </w:t>
      </w:r>
    </w:p>
    <w:p w:rsidR="00274DFF" w:rsidRDefault="009B7B71" w:rsidP="00274DFF">
      <w:r w:rsidRPr="009B7B71">
        <w:rPr>
          <w:noProof/>
          <w:color w:val="C0C0C0"/>
        </w:rPr>
        <w:pict>
          <v:shape id="_x0000_s1123" type="#_x0000_t202" style="position:absolute;left:0;text-align:left;margin-left:209.2pt;margin-top:396pt;width:114.8pt;height:18pt;z-index:251672576" filled="f" stroked="f">
            <v:textbox style="mso-next-textbox:#_x0000_s1123" inset="5.85pt,.7pt,5.85pt,.7pt">
              <w:txbxContent>
                <w:p w:rsidR="00DC5B1B" w:rsidRPr="00E649AC" w:rsidRDefault="00DC5B1B" w:rsidP="00AE0047">
                  <w:pPr>
                    <w:jc w:val="right"/>
                    <w:rPr>
                      <w:color w:val="FFFFFF"/>
                      <w:sz w:val="24"/>
                      <w:lang w:val="ru-RU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color w:val="FFFFFF"/>
                      <w:sz w:val="24"/>
                      <w:lang w:val="ru-RU"/>
                    </w:rPr>
                    <w:t>Февраль</w:t>
                  </w:r>
                </w:p>
              </w:txbxContent>
            </v:textbox>
          </v:shape>
        </w:pict>
      </w:r>
      <w:r w:rsidRPr="009B7B71">
        <w:rPr>
          <w:noProof/>
        </w:rPr>
        <w:pict>
          <v:rect id="_x0000_s1062" style="position:absolute;left:0;text-align:left;margin-left:23.05pt;margin-top:424.2pt;width:292.55pt;height:4in;z-index:251634688">
            <v:fill opacity="26214f"/>
            <v:textbox style="mso-next-textbox:#_x0000_s1062" inset="1.8mm,0,2mm,0">
              <w:txbxContent>
                <w:tbl>
                  <w:tblPr>
                    <w:tblStyle w:val="a3"/>
                    <w:tblW w:w="5868" w:type="dxa"/>
                    <w:tblLook w:val="01E0"/>
                  </w:tblPr>
                  <w:tblGrid>
                    <w:gridCol w:w="838"/>
                    <w:gridCol w:w="838"/>
                    <w:gridCol w:w="838"/>
                    <w:gridCol w:w="839"/>
                    <w:gridCol w:w="838"/>
                    <w:gridCol w:w="838"/>
                    <w:gridCol w:w="839"/>
                  </w:tblGrid>
                  <w:tr w:rsidR="00DC5B1B" w:rsidRPr="00BE2602" w:rsidTr="00723647">
                    <w:trPr>
                      <w:trHeight w:val="532"/>
                    </w:trPr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E649AC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пн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E649AC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вт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E649AC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ср</w:t>
                        </w:r>
                      </w:p>
                    </w:tc>
                    <w:tc>
                      <w:tcPr>
                        <w:tcW w:w="839" w:type="dxa"/>
                        <w:vAlign w:val="center"/>
                      </w:tcPr>
                      <w:p w:rsidR="00DC5B1B" w:rsidRPr="00E649AC" w:rsidRDefault="00DC5B1B" w:rsidP="00E649AC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чт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E649AC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E649AC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  <w:t>сб</w:t>
                        </w:r>
                      </w:p>
                    </w:tc>
                    <w:tc>
                      <w:tcPr>
                        <w:tcW w:w="839" w:type="dxa"/>
                        <w:vAlign w:val="center"/>
                      </w:tcPr>
                      <w:p w:rsidR="00DC5B1B" w:rsidRPr="00E649AC" w:rsidRDefault="00DC5B1B" w:rsidP="00E649AC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  <w:t>вс</w:t>
                        </w:r>
                      </w:p>
                    </w:tc>
                  </w:tr>
                  <w:tr w:rsidR="00DC5B1B" w:rsidRPr="00BE2602" w:rsidTr="00723647">
                    <w:trPr>
                      <w:trHeight w:val="1019"/>
                    </w:trPr>
                    <w:tc>
                      <w:tcPr>
                        <w:tcW w:w="838" w:type="dxa"/>
                      </w:tcPr>
                      <w:p w:rsidR="00DC5B1B" w:rsidRPr="00266B82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266B82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66B82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266B82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66B82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266B82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28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266B82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266B82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66B82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266B82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30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66B82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266B82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31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E649AC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1</w:t>
                        </w:r>
                      </w:p>
                    </w:tc>
                  </w:tr>
                  <w:tr w:rsidR="00DC5B1B" w:rsidRPr="00BE2602" w:rsidTr="00723647">
                    <w:trPr>
                      <w:trHeight w:val="1018"/>
                    </w:trPr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3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4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5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7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E649AC" w:rsidRDefault="00DC5B1B" w:rsidP="00DC5B1B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8</w:t>
                        </w:r>
                      </w:p>
                    </w:tc>
                  </w:tr>
                  <w:tr w:rsidR="00DC5B1B" w:rsidRPr="00BE2602" w:rsidTr="00723647">
                    <w:trPr>
                      <w:trHeight w:val="1019"/>
                    </w:trPr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E649AC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11</w:t>
                        </w:r>
                      </w:p>
                      <w:p w:rsidR="00DC5B1B" w:rsidRPr="00F3717B" w:rsidRDefault="00DC5B1B" w:rsidP="00DC5B1B">
                        <w:pPr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</w:rPr>
                        </w:pPr>
                      </w:p>
                    </w:tc>
                    <w:tc>
                      <w:tcPr>
                        <w:tcW w:w="839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12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13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14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E649AC" w:rsidRDefault="00DC5B1B" w:rsidP="00DC5B1B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 w:rsidRPr="00E649AC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5</w:t>
                        </w:r>
                      </w:p>
                    </w:tc>
                  </w:tr>
                  <w:tr w:rsidR="00DC5B1B" w:rsidRPr="00BE2602" w:rsidTr="00723647">
                    <w:trPr>
                      <w:trHeight w:val="1018"/>
                    </w:trPr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18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21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E649AC" w:rsidRDefault="00DC5B1B" w:rsidP="00DC5B1B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  <w:r w:rsidRPr="00E649AC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2</w:t>
                        </w:r>
                      </w:p>
                    </w:tc>
                  </w:tr>
                  <w:tr w:rsidR="00DC5B1B" w:rsidRPr="00BE2602" w:rsidTr="00723647">
                    <w:trPr>
                      <w:trHeight w:val="1087"/>
                    </w:trPr>
                    <w:tc>
                      <w:tcPr>
                        <w:tcW w:w="838" w:type="dxa"/>
                      </w:tcPr>
                      <w:p w:rsidR="00DC5B1B" w:rsidRDefault="00DC5B1B" w:rsidP="00DC5B1B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23</w:t>
                        </w:r>
                      </w:p>
                      <w:p w:rsidR="00DC5B1B" w:rsidRDefault="00DC5B1B" w:rsidP="00266B82">
                        <w:pPr>
                          <w:spacing w:line="0" w:lineRule="atLeast"/>
                          <w:jc w:val="lef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</w:p>
                      <w:p w:rsidR="00DC5B1B" w:rsidRPr="000D6173" w:rsidRDefault="00DC5B1B" w:rsidP="00266B82">
                        <w:pPr>
                          <w:spacing w:line="0" w:lineRule="atLeast"/>
                          <w:jc w:val="lef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  <w:r w:rsidRPr="000D6173"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  <w:t>День защитника Отечества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24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25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28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E649AC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  <w:lang w:val="ru-RU"/>
                          </w:rPr>
                          <w:t>1</w:t>
                        </w:r>
                      </w:p>
                    </w:tc>
                  </w:tr>
                </w:tbl>
                <w:p w:rsidR="00DC5B1B" w:rsidRDefault="00DC5B1B" w:rsidP="00274DFF"/>
              </w:txbxContent>
            </v:textbox>
          </v:rect>
        </w:pict>
      </w:r>
      <w:r w:rsidRPr="009B7B71">
        <w:rPr>
          <w:noProof/>
        </w:rPr>
        <w:pict>
          <v:rect id="_x0000_s1061" style="position:absolute;left:0;text-align:left;margin-left:23.05pt;margin-top:54pt;width:292.55pt;height:4in;z-index:251633664">
            <v:fill opacity="26214f"/>
            <v:textbox style="mso-next-textbox:#_x0000_s1061" inset="1.8mm,0,2mm,0">
              <w:txbxContent>
                <w:tbl>
                  <w:tblPr>
                    <w:tblStyle w:val="a3"/>
                    <w:tblW w:w="5868" w:type="dxa"/>
                    <w:tblLayout w:type="fixed"/>
                    <w:tblLook w:val="01E0"/>
                  </w:tblPr>
                  <w:tblGrid>
                    <w:gridCol w:w="838"/>
                    <w:gridCol w:w="838"/>
                    <w:gridCol w:w="838"/>
                    <w:gridCol w:w="839"/>
                    <w:gridCol w:w="838"/>
                    <w:gridCol w:w="838"/>
                    <w:gridCol w:w="839"/>
                  </w:tblGrid>
                  <w:tr w:rsidR="00DC5B1B" w:rsidRPr="005A07B9" w:rsidTr="00723647">
                    <w:trPr>
                      <w:trHeight w:val="536"/>
                    </w:trPr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956D2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пн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956D2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вт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956D2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ср</w:t>
                        </w:r>
                      </w:p>
                    </w:tc>
                    <w:tc>
                      <w:tcPr>
                        <w:tcW w:w="839" w:type="dxa"/>
                        <w:vAlign w:val="center"/>
                      </w:tcPr>
                      <w:p w:rsidR="00DC5B1B" w:rsidRPr="00E649AC" w:rsidRDefault="00DC5B1B" w:rsidP="00D956D2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чт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956D2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956D2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  <w:t>сб</w:t>
                        </w:r>
                      </w:p>
                    </w:tc>
                    <w:tc>
                      <w:tcPr>
                        <w:tcW w:w="839" w:type="dxa"/>
                        <w:vAlign w:val="center"/>
                      </w:tcPr>
                      <w:p w:rsidR="00DC5B1B" w:rsidRPr="00E649AC" w:rsidRDefault="00DC5B1B" w:rsidP="00D956D2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  <w:t>вс</w:t>
                        </w:r>
                      </w:p>
                    </w:tc>
                  </w:tr>
                  <w:tr w:rsidR="00DC5B1B" w:rsidRPr="005A07B9" w:rsidTr="00723647">
                    <w:trPr>
                      <w:trHeight w:val="1026"/>
                    </w:trPr>
                    <w:tc>
                      <w:tcPr>
                        <w:tcW w:w="838" w:type="dxa"/>
                      </w:tcPr>
                      <w:p w:rsidR="00DC5B1B" w:rsidRPr="00E649AC" w:rsidRDefault="00DC5B1B" w:rsidP="00E649AC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  <w:lang w:val="ru-RU"/>
                          </w:rPr>
                        </w:pPr>
                        <w:r w:rsidRPr="005A07B9">
                          <w:rPr>
                            <w:rFonts w:ascii="Times New Roman" w:hAnsi="Times New Roman" w:hint="eastAsia"/>
                            <w:color w:val="808080" w:themeColor="background1" w:themeShade="80"/>
                            <w:sz w:val="28"/>
                            <w:szCs w:val="28"/>
                          </w:rPr>
                          <w:t>29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E649AC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 w:hint="eastAsia"/>
                            <w:color w:val="808080" w:themeColor="background1" w:themeShade="80"/>
                            <w:sz w:val="28"/>
                            <w:szCs w:val="28"/>
                          </w:rPr>
                          <w:t>30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E649AC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 w:hint="eastAsia"/>
                            <w:color w:val="808080" w:themeColor="background1" w:themeShade="80"/>
                            <w:sz w:val="28"/>
                            <w:szCs w:val="28"/>
                          </w:rPr>
                          <w:t>31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</w:pPr>
                        <w:r w:rsidRPr="00D55D8E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  <w:p w:rsidR="00DC5B1B" w:rsidRDefault="00DC5B1B" w:rsidP="00062EC0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</w:p>
                      <w:p w:rsidR="00DC5B1B" w:rsidRDefault="00DC5B1B" w:rsidP="00062EC0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</w:p>
                      <w:p w:rsidR="00DC5B1B" w:rsidRPr="00723647" w:rsidRDefault="00DC5B1B" w:rsidP="00062EC0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  <w:r w:rsidRPr="00723647"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  <w:t>Новогодние каникулы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E649AC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  <w:p w:rsidR="00DC5B1B" w:rsidRDefault="00DC5B1B" w:rsidP="00062EC0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</w:p>
                      <w:p w:rsidR="00DC5B1B" w:rsidRDefault="00DC5B1B" w:rsidP="00062EC0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</w:p>
                      <w:p w:rsidR="00DC5B1B" w:rsidRPr="00723647" w:rsidRDefault="00DC5B1B" w:rsidP="00062EC0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  <w:r w:rsidRPr="00723647"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  <w:t>Новогодние каникулы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E649AC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</w:p>
                      <w:p w:rsidR="00DC5B1B" w:rsidRDefault="00DC5B1B" w:rsidP="00062EC0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</w:p>
                      <w:p w:rsidR="00DC5B1B" w:rsidRDefault="00DC5B1B" w:rsidP="00062EC0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</w:p>
                      <w:p w:rsidR="00DC5B1B" w:rsidRPr="00723647" w:rsidRDefault="00DC5B1B" w:rsidP="00062EC0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  <w:r w:rsidRPr="00723647"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  <w:t>Новогодние каникулы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E649AC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4</w:t>
                        </w:r>
                      </w:p>
                      <w:p w:rsidR="00DC5B1B" w:rsidRDefault="00DC5B1B" w:rsidP="00062EC0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</w:p>
                      <w:p w:rsidR="00DC5B1B" w:rsidRDefault="00DC5B1B" w:rsidP="00062EC0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</w:p>
                      <w:p w:rsidR="00DC5B1B" w:rsidRPr="00723647" w:rsidRDefault="00DC5B1B" w:rsidP="00062EC0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  <w:r w:rsidRPr="00723647"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  <w:t>Новогодние каникулы</w:t>
                        </w:r>
                      </w:p>
                    </w:tc>
                  </w:tr>
                  <w:tr w:rsidR="00DC5B1B" w:rsidRPr="005A07B9" w:rsidTr="00723647">
                    <w:trPr>
                      <w:trHeight w:val="1025"/>
                    </w:trPr>
                    <w:tc>
                      <w:tcPr>
                        <w:tcW w:w="838" w:type="dxa"/>
                      </w:tcPr>
                      <w:p w:rsidR="00DC5B1B" w:rsidRPr="00E649AC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5</w:t>
                        </w:r>
                      </w:p>
                      <w:p w:rsidR="00DC5B1B" w:rsidRDefault="00DC5B1B" w:rsidP="00062EC0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</w:p>
                      <w:p w:rsidR="00DC5B1B" w:rsidRDefault="00DC5B1B" w:rsidP="00062EC0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</w:p>
                      <w:p w:rsidR="00DC5B1B" w:rsidRPr="00723647" w:rsidRDefault="00DC5B1B" w:rsidP="00062EC0">
                        <w:pPr>
                          <w:spacing w:line="0" w:lineRule="atLeast"/>
                          <w:rPr>
                            <w:rFonts w:ascii="Times New Roman" w:hAnsi="Times New Roman"/>
                            <w:sz w:val="12"/>
                            <w:szCs w:val="12"/>
                            <w:lang w:val="ru-RU"/>
                          </w:rPr>
                        </w:pPr>
                        <w:r w:rsidRPr="00723647"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  <w:t>Новогодние каникулы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E649AC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E649AC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7</w:t>
                        </w:r>
                      </w:p>
                      <w:p w:rsidR="00DC5B1B" w:rsidRDefault="00DC5B1B" w:rsidP="00062EC0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</w:p>
                      <w:p w:rsidR="00DC5B1B" w:rsidRDefault="00DC5B1B" w:rsidP="00062EC0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</w:p>
                      <w:p w:rsidR="00DC5B1B" w:rsidRPr="00723647" w:rsidRDefault="00DC5B1B" w:rsidP="00062EC0">
                        <w:pPr>
                          <w:spacing w:line="0" w:lineRule="atLeast"/>
                          <w:rPr>
                            <w:rFonts w:ascii="Times New Roman" w:hAnsi="Times New Roman"/>
                            <w:sz w:val="12"/>
                            <w:szCs w:val="12"/>
                            <w:lang w:val="ru-RU"/>
                          </w:rPr>
                        </w:pPr>
                        <w:r w:rsidRPr="00723647"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  <w:t>Рождество Христово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5A07B9" w:rsidRDefault="00DC5B1B" w:rsidP="00E649AC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8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E649AC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E649AC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10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E649AC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11</w:t>
                        </w:r>
                      </w:p>
                    </w:tc>
                  </w:tr>
                  <w:tr w:rsidR="00DC5B1B" w:rsidRPr="005A07B9" w:rsidTr="00723647">
                    <w:trPr>
                      <w:trHeight w:val="1026"/>
                    </w:trPr>
                    <w:tc>
                      <w:tcPr>
                        <w:tcW w:w="838" w:type="dxa"/>
                      </w:tcPr>
                      <w:p w:rsidR="00DC5B1B" w:rsidRPr="00E649AC" w:rsidRDefault="00DC5B1B" w:rsidP="00E649AC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12</w:t>
                        </w:r>
                      </w:p>
                      <w:p w:rsidR="00DC5B1B" w:rsidRPr="00F3717B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</w:rPr>
                        </w:pP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E649AC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13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E649AC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14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5A07B9" w:rsidRDefault="00DC5B1B" w:rsidP="00E649AC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15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E649AC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E649AC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17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E649AC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 w:rsidRPr="00E649AC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8</w:t>
                        </w:r>
                      </w:p>
                    </w:tc>
                  </w:tr>
                  <w:tr w:rsidR="00DC5B1B" w:rsidRPr="005A07B9" w:rsidTr="00723647">
                    <w:trPr>
                      <w:trHeight w:val="1025"/>
                    </w:trPr>
                    <w:tc>
                      <w:tcPr>
                        <w:tcW w:w="838" w:type="dxa"/>
                      </w:tcPr>
                      <w:p w:rsidR="00DC5B1B" w:rsidRPr="005A07B9" w:rsidRDefault="00DC5B1B" w:rsidP="00E649AC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E649AC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E649AC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21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5A07B9" w:rsidRDefault="00DC5B1B" w:rsidP="00E649AC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22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E649AC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23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E649AC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24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E649AC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  <w:r w:rsidRPr="00E649AC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5</w:t>
                        </w:r>
                      </w:p>
                    </w:tc>
                  </w:tr>
                  <w:tr w:rsidR="00DC5B1B" w:rsidRPr="005A07B9" w:rsidTr="00723647">
                    <w:trPr>
                      <w:trHeight w:val="1095"/>
                    </w:trPr>
                    <w:tc>
                      <w:tcPr>
                        <w:tcW w:w="838" w:type="dxa"/>
                      </w:tcPr>
                      <w:p w:rsidR="00DC5B1B" w:rsidRPr="005A07B9" w:rsidRDefault="00DC5B1B" w:rsidP="00E649AC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E649AC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E649AC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28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5A07B9" w:rsidRDefault="00DC5B1B" w:rsidP="00E649AC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E649AC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30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E649AC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31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E649AC" w:rsidRDefault="00DC5B1B" w:rsidP="00E649AC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  <w:lang w:val="ru-RU"/>
                          </w:rPr>
                          <w:t>1</w:t>
                        </w:r>
                      </w:p>
                    </w:tc>
                  </w:tr>
                </w:tbl>
                <w:p w:rsidR="00DC5B1B" w:rsidRDefault="00DC5B1B" w:rsidP="00D956D2"/>
              </w:txbxContent>
            </v:textbox>
          </v:rect>
        </w:pict>
      </w:r>
      <w:r w:rsidRPr="009B7B71">
        <w:rPr>
          <w:noProof/>
          <w:color w:val="C0C0C0"/>
        </w:rPr>
        <w:pict>
          <v:shape id="_x0000_s1122" type="#_x0000_t202" style="position:absolute;left:0;text-align:left;margin-left:3in;margin-top:27pt;width:105.8pt;height:18pt;z-index:251671552" filled="f" stroked="f">
            <v:textbox style="mso-next-textbox:#_x0000_s1122" inset="5.85pt,.7pt,5.85pt,.7pt">
              <w:txbxContent>
                <w:p w:rsidR="00DC5B1B" w:rsidRPr="00E649AC" w:rsidRDefault="00DC5B1B" w:rsidP="00AE0047">
                  <w:pPr>
                    <w:jc w:val="right"/>
                    <w:rPr>
                      <w:color w:val="FFFFFF"/>
                      <w:sz w:val="24"/>
                      <w:lang w:val="ru-RU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color w:val="FFFFFF"/>
                      <w:sz w:val="24"/>
                      <w:lang w:val="ru-RU"/>
                    </w:rPr>
                    <w:t>Январь</w:t>
                  </w:r>
                </w:p>
              </w:txbxContent>
            </v:textbox>
          </v:shape>
        </w:pict>
      </w:r>
      <w:r w:rsidRPr="009B7B71">
        <w:rPr>
          <w:noProof/>
        </w:rPr>
        <w:pict>
          <v:shape id="_x0000_s1041" type="#_x0000_t202" style="position:absolute;left:0;text-align:left;margin-left:47.2pt;margin-top:18pt;width:105.8pt;height:18pt;z-index:251629568" filled="f" stroked="f">
            <v:textbox style="mso-next-textbox:#_x0000_s1041" inset="5.85pt,.7pt,5.85pt,.7pt">
              <w:txbxContent>
                <w:p w:rsidR="00DC5B1B" w:rsidRPr="00BE2602" w:rsidRDefault="00DC5B1B" w:rsidP="00BE2602">
                  <w:pPr>
                    <w:rPr>
                      <w:sz w:val="24"/>
                    </w:rPr>
                  </w:pPr>
                </w:p>
              </w:txbxContent>
            </v:textbox>
          </v:shape>
        </w:pict>
      </w:r>
      <w:r w:rsidRPr="009B7B71">
        <w:rPr>
          <w:noProof/>
        </w:rPr>
        <w:pict>
          <v:shape id="_x0000_s1082" type="#_x0000_t202" style="position:absolute;left:0;text-align:left;margin-left:47.2pt;margin-top:387pt;width:96.8pt;height:18pt;z-index:251644928" filled="f" stroked="f">
            <v:textbox style="mso-next-textbox:#_x0000_s1082" inset="5.85pt,.7pt,5.85pt,.7pt">
              <w:txbxContent>
                <w:p w:rsidR="00DC5B1B" w:rsidRPr="00AE0047" w:rsidRDefault="00DC5B1B" w:rsidP="00AE0047">
                  <w:pPr>
                    <w:spacing w:line="400" w:lineRule="exact"/>
                    <w:ind w:right="480"/>
                    <w:rPr>
                      <w:b/>
                      <w:bCs/>
                      <w:sz w:val="24"/>
                    </w:rPr>
                  </w:pPr>
                </w:p>
              </w:txbxContent>
            </v:textbox>
          </v:shape>
        </w:pict>
      </w:r>
      <w:r w:rsidRPr="009B7B71">
        <w:rPr>
          <w:noProof/>
        </w:rPr>
        <w:pict>
          <v:shape id="_x0000_s1043" type="#_x0000_t202" style="position:absolute;left:0;text-align:left;margin-left:20.2pt;margin-top:352.65pt;width:54pt;height:1in;z-index:251630592" filled="f" stroked="f">
            <v:textbox style="mso-next-textbox:#_x0000_s1043" inset="5.85pt,.7pt,5.85pt,.7pt">
              <w:txbxContent>
                <w:p w:rsidR="00DC5B1B" w:rsidRPr="00BE2602" w:rsidRDefault="00DC5B1B" w:rsidP="00BE2602">
                  <w:pPr>
                    <w:rPr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hint="eastAsia"/>
                      <w:b/>
                      <w:bCs/>
                      <w:sz w:val="96"/>
                      <w:szCs w:val="96"/>
                    </w:rPr>
                    <w:t>2</w:t>
                  </w:r>
                </w:p>
              </w:txbxContent>
            </v:textbox>
          </v:shape>
        </w:pict>
      </w:r>
      <w:r w:rsidR="006B4786">
        <w:br w:type="page"/>
      </w:r>
    </w:p>
    <w:p w:rsidR="00274DFF" w:rsidRDefault="009B7B71" w:rsidP="00274DFF">
      <w:r w:rsidRPr="009B7B71">
        <w:rPr>
          <w:noProof/>
        </w:rPr>
        <w:lastRenderedPageBreak/>
        <w:pict>
          <v:shape id="_x0000_s1126" type="#_x0000_t202" style="position:absolute;left:0;text-align:left;margin-left:209.2pt;margin-top:396pt;width:114.8pt;height:18pt;z-index:251675648" filled="f" stroked="f">
            <v:textbox style="mso-next-textbox:#_x0000_s1126" inset="5.85pt,.7pt,5.85pt,.7pt">
              <w:txbxContent>
                <w:p w:rsidR="00DC5B1B" w:rsidRPr="00CA5043" w:rsidRDefault="00DC5B1B" w:rsidP="00CA5043">
                  <w:pPr>
                    <w:jc w:val="right"/>
                    <w:rPr>
                      <w:sz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lang w:val="ru-RU"/>
                    </w:rPr>
                    <w:t>Апрель</w:t>
                  </w:r>
                </w:p>
              </w:txbxContent>
            </v:textbox>
          </v:shape>
        </w:pict>
      </w:r>
      <w:r w:rsidRPr="009B7B71">
        <w:rPr>
          <w:noProof/>
        </w:rPr>
        <w:pict>
          <v:rect id="_x0000_s1070" style="position:absolute;left:0;text-align:left;margin-left:23.05pt;margin-top:424.2pt;width:292.55pt;height:4in;z-index:251639808">
            <v:fill opacity="26214f"/>
            <v:textbox style="mso-next-textbox:#_x0000_s1070" inset="1.8mm,0,2mm,0">
              <w:txbxContent>
                <w:tbl>
                  <w:tblPr>
                    <w:tblStyle w:val="a3"/>
                    <w:tblW w:w="5868" w:type="dxa"/>
                    <w:tblLook w:val="01E0"/>
                  </w:tblPr>
                  <w:tblGrid>
                    <w:gridCol w:w="838"/>
                    <w:gridCol w:w="838"/>
                    <w:gridCol w:w="838"/>
                    <w:gridCol w:w="839"/>
                    <w:gridCol w:w="838"/>
                    <w:gridCol w:w="838"/>
                    <w:gridCol w:w="839"/>
                  </w:tblGrid>
                  <w:tr w:rsidR="00DC5B1B" w:rsidRPr="00BE2602" w:rsidTr="00723647">
                    <w:trPr>
                      <w:trHeight w:val="532"/>
                    </w:trPr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пн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вт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ср</w:t>
                        </w:r>
                      </w:p>
                    </w:tc>
                    <w:tc>
                      <w:tcPr>
                        <w:tcW w:w="839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чт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  <w:t>сб</w:t>
                        </w:r>
                      </w:p>
                    </w:tc>
                    <w:tc>
                      <w:tcPr>
                        <w:tcW w:w="839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  <w:t>вс</w:t>
                        </w:r>
                      </w:p>
                    </w:tc>
                  </w:tr>
                  <w:tr w:rsidR="00DC5B1B" w:rsidRPr="00BE2602" w:rsidTr="00723647">
                    <w:trPr>
                      <w:trHeight w:val="1019"/>
                    </w:trPr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30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31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3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4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5029DB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5029DB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5</w:t>
                        </w:r>
                      </w:p>
                    </w:tc>
                  </w:tr>
                  <w:tr w:rsidR="00DC5B1B" w:rsidRPr="00BE2602" w:rsidTr="00723647">
                    <w:trPr>
                      <w:trHeight w:val="1018"/>
                    </w:trPr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8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11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5029DB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5029DB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 w:rsidRPr="005029DB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2</w:t>
                        </w:r>
                      </w:p>
                    </w:tc>
                  </w:tr>
                  <w:tr w:rsidR="00DC5B1B" w:rsidRPr="00BE2602" w:rsidTr="00723647">
                    <w:trPr>
                      <w:trHeight w:val="1019"/>
                    </w:trPr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13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14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15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18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5029DB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5029DB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 w:rsidRPr="005029DB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9</w:t>
                        </w:r>
                      </w:p>
                    </w:tc>
                  </w:tr>
                  <w:tr w:rsidR="00DC5B1B" w:rsidRPr="00BE2602" w:rsidTr="00723647">
                    <w:trPr>
                      <w:trHeight w:val="1018"/>
                    </w:trPr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21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22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23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24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25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5029DB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5029DB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  <w:r w:rsidRPr="005029DB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6</w:t>
                        </w:r>
                      </w:p>
                    </w:tc>
                  </w:tr>
                  <w:tr w:rsidR="00DC5B1B" w:rsidRPr="00BE2602" w:rsidTr="00723647">
                    <w:trPr>
                      <w:trHeight w:val="1087"/>
                    </w:trPr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28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029D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  <w:lang w:val="ru-RU"/>
                          </w:rPr>
                        </w:pPr>
                        <w:r w:rsidRPr="005029D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29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30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1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5029DB" w:rsidRDefault="00DC5B1B" w:rsidP="00E649AC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  <w:lang w:val="ru-RU"/>
                          </w:rPr>
                          <w:t>3</w:t>
                        </w:r>
                      </w:p>
                    </w:tc>
                  </w:tr>
                </w:tbl>
                <w:p w:rsidR="00DC5B1B" w:rsidRDefault="00DC5B1B" w:rsidP="00274DFF"/>
              </w:txbxContent>
            </v:textbox>
          </v:rect>
        </w:pict>
      </w:r>
      <w:r w:rsidRPr="009B7B71">
        <w:rPr>
          <w:noProof/>
        </w:rPr>
        <w:pict>
          <v:rect id="_x0000_s1069" style="position:absolute;left:0;text-align:left;margin-left:23.05pt;margin-top:54pt;width:292.55pt;height:4in;z-index:251638784">
            <v:fill opacity="26214f"/>
            <v:textbox style="mso-next-textbox:#_x0000_s1069" inset="1.8mm,0,2mm,0">
              <w:txbxContent>
                <w:tbl>
                  <w:tblPr>
                    <w:tblStyle w:val="a3"/>
                    <w:tblW w:w="5868" w:type="dxa"/>
                    <w:tblLayout w:type="fixed"/>
                    <w:tblLook w:val="01E0"/>
                  </w:tblPr>
                  <w:tblGrid>
                    <w:gridCol w:w="838"/>
                    <w:gridCol w:w="838"/>
                    <w:gridCol w:w="838"/>
                    <w:gridCol w:w="839"/>
                    <w:gridCol w:w="838"/>
                    <w:gridCol w:w="838"/>
                    <w:gridCol w:w="839"/>
                  </w:tblGrid>
                  <w:tr w:rsidR="00DC5B1B" w:rsidRPr="00BE2602" w:rsidTr="00723647">
                    <w:trPr>
                      <w:trHeight w:val="532"/>
                    </w:trPr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пн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вт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ср</w:t>
                        </w:r>
                      </w:p>
                    </w:tc>
                    <w:tc>
                      <w:tcPr>
                        <w:tcW w:w="839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чт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  <w:t>сб</w:t>
                        </w:r>
                      </w:p>
                    </w:tc>
                    <w:tc>
                      <w:tcPr>
                        <w:tcW w:w="839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  <w:t>вс</w:t>
                        </w:r>
                      </w:p>
                    </w:tc>
                  </w:tr>
                  <w:tr w:rsidR="00DC5B1B" w:rsidRPr="00BE2602" w:rsidTr="00E3354D">
                    <w:trPr>
                      <w:trHeight w:val="1020"/>
                    </w:trPr>
                    <w:tc>
                      <w:tcPr>
                        <w:tcW w:w="838" w:type="dxa"/>
                      </w:tcPr>
                      <w:p w:rsidR="00DC5B1B" w:rsidRPr="00D613C6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  <w:lang w:val="ru-RU"/>
                          </w:rPr>
                        </w:pPr>
                        <w:r w:rsidRPr="00D613C6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23</w:t>
                        </w:r>
                      </w:p>
                      <w:p w:rsidR="00DC5B1B" w:rsidRPr="00D613C6" w:rsidRDefault="00DC5B1B" w:rsidP="00DC5B1B">
                        <w:pPr>
                          <w:spacing w:line="0" w:lineRule="atLeast"/>
                          <w:jc w:val="left"/>
                          <w:rPr>
                            <w:rFonts w:ascii="Times New Roman" w:hAnsi="Times New Roman"/>
                            <w:color w:val="808080" w:themeColor="background1" w:themeShade="80"/>
                            <w:sz w:val="12"/>
                            <w:szCs w:val="12"/>
                            <w:lang w:val="ru-RU"/>
                          </w:rPr>
                        </w:pPr>
                      </w:p>
                    </w:tc>
                    <w:tc>
                      <w:tcPr>
                        <w:tcW w:w="838" w:type="dxa"/>
                      </w:tcPr>
                      <w:p w:rsidR="00DC5B1B" w:rsidRPr="00D613C6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D613C6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24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D613C6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D613C6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25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D613C6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D613C6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D613C6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D613C6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D613C6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D613C6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28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D613C6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D613C6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1</w:t>
                        </w:r>
                      </w:p>
                    </w:tc>
                  </w:tr>
                  <w:tr w:rsidR="00DC5B1B" w:rsidRPr="00BE2602" w:rsidTr="00E3354D">
                    <w:trPr>
                      <w:trHeight w:val="1026"/>
                    </w:trPr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3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4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5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7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723647" w:rsidRDefault="00DC5B1B" w:rsidP="00723647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</w:pPr>
                        <w:r w:rsidRPr="00D613C6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8</w:t>
                        </w:r>
                      </w:p>
                      <w:p w:rsidR="00DC5B1B" w:rsidRDefault="00DC5B1B" w:rsidP="00D613C6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</w:p>
                      <w:p w:rsidR="00DC5B1B" w:rsidRPr="00723647" w:rsidRDefault="00DC5B1B" w:rsidP="00D613C6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  <w:r w:rsidRPr="00723647"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  <w:t>Междуна- родный женский день</w:t>
                        </w:r>
                      </w:p>
                    </w:tc>
                  </w:tr>
                  <w:tr w:rsidR="00DC5B1B" w:rsidRPr="00BE2602" w:rsidTr="00E3354D">
                    <w:trPr>
                      <w:trHeight w:val="1020"/>
                    </w:trPr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11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12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13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14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D613C6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D613C6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15</w:t>
                        </w:r>
                      </w:p>
                    </w:tc>
                  </w:tr>
                  <w:tr w:rsidR="00DC5B1B" w:rsidRPr="00BE2602" w:rsidTr="00E3354D">
                    <w:trPr>
                      <w:trHeight w:val="1020"/>
                    </w:trPr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18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029D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029D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20</w:t>
                        </w:r>
                      </w:p>
                      <w:p w:rsidR="00DC5B1B" w:rsidRPr="005029DB" w:rsidRDefault="00DC5B1B" w:rsidP="00DC5B1B">
                        <w:pPr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21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D613C6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D613C6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  <w:r w:rsidRPr="00D613C6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2</w:t>
                        </w:r>
                      </w:p>
                    </w:tc>
                  </w:tr>
                  <w:tr w:rsidR="00DC5B1B" w:rsidRPr="00BE2602" w:rsidTr="00E3354D">
                    <w:trPr>
                      <w:trHeight w:val="1051"/>
                    </w:trPr>
                    <w:tc>
                      <w:tcPr>
                        <w:tcW w:w="838" w:type="dxa"/>
                      </w:tcPr>
                      <w:p w:rsidR="00DC5B1B" w:rsidRPr="00D613C6" w:rsidRDefault="00DC5B1B" w:rsidP="00DC5B1B">
                        <w:pPr>
                          <w:rPr>
                            <w:rFonts w:ascii="Times New Roman" w:hAnsi="Times New Roman"/>
                            <w:sz w:val="26"/>
                            <w:szCs w:val="26"/>
                            <w:lang w:val="ru-RU"/>
                          </w:rPr>
                        </w:pPr>
                        <w:r w:rsidRPr="00D613C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t>23</w:t>
                        </w:r>
                        <w:r w:rsidRPr="00D613C6">
                          <w:rPr>
                            <w:rFonts w:ascii="Times New Roman" w:hAnsi="Times New Roman"/>
                            <w:sz w:val="26"/>
                            <w:szCs w:val="26"/>
                            <w:lang w:val="ru-RU"/>
                          </w:rPr>
                          <w:t>/30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D613C6" w:rsidRDefault="00DC5B1B" w:rsidP="00DC5B1B">
                        <w:pPr>
                          <w:rPr>
                            <w:rFonts w:ascii="Times New Roman" w:hAnsi="Times New Roman"/>
                            <w:sz w:val="26"/>
                            <w:szCs w:val="26"/>
                            <w:lang w:val="ru-RU"/>
                          </w:rPr>
                        </w:pPr>
                        <w:r w:rsidRPr="00D613C6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t>24</w:t>
                        </w:r>
                        <w:r w:rsidRPr="00D613C6">
                          <w:rPr>
                            <w:rFonts w:ascii="Times New Roman" w:hAnsi="Times New Roman"/>
                            <w:sz w:val="26"/>
                            <w:szCs w:val="26"/>
                            <w:lang w:val="ru-RU"/>
                          </w:rPr>
                          <w:t>/31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25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5A07B9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5A07B9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28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D613C6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D613C6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29</w:t>
                        </w:r>
                      </w:p>
                    </w:tc>
                  </w:tr>
                </w:tbl>
                <w:p w:rsidR="00DC5B1B" w:rsidRDefault="00DC5B1B" w:rsidP="00274DFF"/>
              </w:txbxContent>
            </v:textbox>
          </v:rect>
        </w:pict>
      </w:r>
      <w:r w:rsidRPr="009B7B71">
        <w:rPr>
          <w:noProof/>
        </w:rPr>
        <w:pict>
          <v:shape id="_x0000_s1124" type="#_x0000_t202" style="position:absolute;left:0;text-align:left;margin-left:456.75pt;margin-top:-18pt;width:81pt;height:63pt;z-index:251673600" filled="f" stroked="f">
            <v:textbox style="mso-next-textbox:#_x0000_s1124" inset="5.85pt,.7pt,5.85pt,.7pt">
              <w:txbxContent>
                <w:p w:rsidR="00DC5B1B" w:rsidRPr="00CA5043" w:rsidRDefault="00DC5B1B" w:rsidP="008258D6">
                  <w:pPr>
                    <w:spacing w:beforeLines="50" w:line="280" w:lineRule="exact"/>
                    <w:jc w:val="right"/>
                    <w:rPr>
                      <w:rFonts w:ascii="Times New Roman" w:hAnsi="Times New Roman"/>
                      <w:b/>
                      <w:bCs/>
                      <w:sz w:val="44"/>
                      <w:szCs w:val="44"/>
                    </w:rPr>
                  </w:pPr>
                  <w:r>
                    <w:rPr>
                      <w:rFonts w:ascii="Times New Roman" w:hAnsi="Times New Roman" w:hint="eastAsia"/>
                      <w:b/>
                      <w:bCs/>
                      <w:sz w:val="44"/>
                      <w:szCs w:val="44"/>
                    </w:rPr>
                    <w:t>2009</w:t>
                  </w:r>
                </w:p>
                <w:p w:rsidR="00DC5B1B" w:rsidRPr="00062EC0" w:rsidRDefault="00DC5B1B" w:rsidP="00CA5043">
                  <w:pPr>
                    <w:spacing w:line="280" w:lineRule="exact"/>
                    <w:jc w:val="right"/>
                    <w:rPr>
                      <w:sz w:val="24"/>
                      <w:lang w:val="ru-RU"/>
                    </w:rPr>
                  </w:pPr>
                </w:p>
              </w:txbxContent>
            </v:textbox>
          </v:shape>
        </w:pict>
      </w:r>
      <w:r w:rsidRPr="009B7B71">
        <w:rPr>
          <w:noProof/>
        </w:rPr>
        <w:pict>
          <v:shape id="_x0000_s1065" type="#_x0000_t202" style="position:absolute;left:0;text-align:left;margin-left:20.2pt;margin-top:-18pt;width:54pt;height:1in;z-index:251635712" filled="f" stroked="f">
            <v:textbox inset="5.85pt,.7pt,5.85pt,.7pt">
              <w:txbxContent>
                <w:p w:rsidR="00DC5B1B" w:rsidRPr="00BE2602" w:rsidRDefault="00DC5B1B" w:rsidP="00274DFF">
                  <w:pPr>
                    <w:rPr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hint="eastAsia"/>
                      <w:b/>
                      <w:bCs/>
                      <w:sz w:val="96"/>
                      <w:szCs w:val="96"/>
                    </w:rPr>
                    <w:t>3</w:t>
                  </w:r>
                </w:p>
              </w:txbxContent>
            </v:textbox>
          </v:shape>
        </w:pict>
      </w:r>
      <w:r w:rsidRPr="009B7B71">
        <w:rPr>
          <w:noProof/>
        </w:rPr>
        <w:pict>
          <v:shape id="_x0000_s1125" type="#_x0000_t202" style="position:absolute;left:0;text-align:left;margin-left:3in;margin-top:27pt;width:105.8pt;height:18pt;z-index:251674624" filled="f" stroked="f">
            <v:textbox style="mso-next-textbox:#_x0000_s1125" inset="5.85pt,.7pt,5.85pt,.7pt">
              <w:txbxContent>
                <w:p w:rsidR="00DC5B1B" w:rsidRPr="00CA5043" w:rsidRDefault="00DC5B1B" w:rsidP="00CA5043">
                  <w:pPr>
                    <w:jc w:val="right"/>
                    <w:rPr>
                      <w:sz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lang w:val="ru-RU"/>
                    </w:rPr>
                    <w:t>Март</w:t>
                  </w:r>
                </w:p>
              </w:txbxContent>
            </v:textbox>
          </v:shape>
        </w:pict>
      </w:r>
      <w:r w:rsidRPr="009B7B71">
        <w:rPr>
          <w:noProof/>
        </w:rPr>
        <w:pict>
          <v:shape id="_x0000_s1083" type="#_x0000_t202" style="position:absolute;left:0;text-align:left;margin-left:47.2pt;margin-top:387pt;width:24.8pt;height:18pt;z-index:251645952" filled="f" stroked="f">
            <v:textbox style="mso-next-textbox:#_x0000_s1083" inset="5.85pt,.7pt,5.85pt,.7pt">
              <w:txbxContent>
                <w:p w:rsidR="00DC5B1B" w:rsidRPr="00062EC0" w:rsidRDefault="00DC5B1B" w:rsidP="00274DFF">
                  <w:pPr>
                    <w:rPr>
                      <w:sz w:val="24"/>
                      <w:lang w:val="ru-RU"/>
                    </w:rPr>
                  </w:pPr>
                </w:p>
              </w:txbxContent>
            </v:textbox>
          </v:shape>
        </w:pict>
      </w:r>
      <w:r w:rsidR="005B64C3">
        <w:rPr>
          <w:noProof/>
          <w:lang w:val="ru-RU" w:eastAsia="ru-RU"/>
        </w:rPr>
        <w:drawing>
          <wp:anchor distT="0" distB="0" distL="114300" distR="114300" simplePos="0" relativeHeight="251632640" behindDoc="1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-800100</wp:posOffset>
            </wp:positionV>
            <wp:extent cx="7174230" cy="10744200"/>
            <wp:effectExtent l="19050" t="0" r="7620" b="0"/>
            <wp:wrapNone/>
            <wp:docPr id="34" name="図 34" descr="j0406912[1]のコピ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j0406912[1]のコピー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230" cy="1074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B7B71">
        <w:rPr>
          <w:noProof/>
        </w:rPr>
        <w:pict>
          <v:shape id="_x0000_s1066" type="#_x0000_t202" style="position:absolute;left:0;text-align:left;margin-left:47.2pt;margin-top:18pt;width:24.8pt;height:18pt;z-index:251636736;mso-position-horizontal-relative:text;mso-position-vertical-relative:text" filled="f" stroked="f">
            <v:textbox style="mso-next-textbox:#_x0000_s1066" inset="5.85pt,.7pt,5.85pt,.7pt">
              <w:txbxContent>
                <w:p w:rsidR="00DC5B1B" w:rsidRPr="00062EC0" w:rsidRDefault="00DC5B1B" w:rsidP="00274DFF">
                  <w:pPr>
                    <w:rPr>
                      <w:sz w:val="24"/>
                      <w:lang w:val="ru-RU"/>
                    </w:rPr>
                  </w:pPr>
                </w:p>
              </w:txbxContent>
            </v:textbox>
          </v:shape>
        </w:pict>
      </w:r>
      <w:r w:rsidRPr="009B7B71">
        <w:rPr>
          <w:noProof/>
        </w:rPr>
        <w:pict>
          <v:shape id="_x0000_s1067" type="#_x0000_t202" style="position:absolute;left:0;text-align:left;margin-left:20.2pt;margin-top:352.65pt;width:54pt;height:1in;z-index:251637760;mso-position-horizontal-relative:text;mso-position-vertical-relative:text" filled="f" stroked="f">
            <v:textbox style="mso-next-textbox:#_x0000_s1067" inset="5.85pt,.7pt,5.85pt,.7pt">
              <w:txbxContent>
                <w:p w:rsidR="00DC5B1B" w:rsidRPr="00BE2602" w:rsidRDefault="00DC5B1B" w:rsidP="00274DFF">
                  <w:pPr>
                    <w:rPr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hint="eastAsia"/>
                      <w:b/>
                      <w:bCs/>
                      <w:sz w:val="96"/>
                      <w:szCs w:val="96"/>
                    </w:rPr>
                    <w:t>4</w:t>
                  </w:r>
                </w:p>
              </w:txbxContent>
            </v:textbox>
          </v:shape>
        </w:pict>
      </w:r>
      <w:r w:rsidR="00274DFF">
        <w:br w:type="page"/>
      </w:r>
    </w:p>
    <w:p w:rsidR="00274DFF" w:rsidRDefault="009B7B71" w:rsidP="00274DFF">
      <w:r w:rsidRPr="009B7B71">
        <w:rPr>
          <w:noProof/>
        </w:rPr>
        <w:lastRenderedPageBreak/>
        <w:pict>
          <v:shape id="_x0000_s1129" type="#_x0000_t202" style="position:absolute;left:0;text-align:left;margin-left:209.2pt;margin-top:396pt;width:112.6pt;height:18pt;z-index:251678720" filled="f" stroked="f">
            <v:textbox style="mso-next-textbox:#_x0000_s1129" inset="5.85pt,.7pt,5.85pt,.7pt">
              <w:txbxContent>
                <w:p w:rsidR="00DC5B1B" w:rsidRPr="00CA5043" w:rsidRDefault="00DC5B1B" w:rsidP="00CA5043">
                  <w:pPr>
                    <w:jc w:val="right"/>
                    <w:rPr>
                      <w:color w:val="FFFFFF"/>
                      <w:sz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color w:val="FFFFFF"/>
                      <w:sz w:val="24"/>
                      <w:lang w:val="ru-RU"/>
                    </w:rPr>
                    <w:t>Июнь</w:t>
                  </w:r>
                </w:p>
              </w:txbxContent>
            </v:textbox>
          </v:shape>
        </w:pict>
      </w:r>
      <w:r w:rsidRPr="009B7B71">
        <w:rPr>
          <w:noProof/>
        </w:rPr>
        <w:pict>
          <v:rect id="_x0000_s1081" style="position:absolute;left:0;text-align:left;margin-left:23.05pt;margin-top:424.2pt;width:292.55pt;height:4in;z-index:251643904">
            <v:fill opacity="26214f"/>
            <v:textbox style="mso-next-textbox:#_x0000_s1081" inset="1.8mm,0,2mm,0">
              <w:txbxContent>
                <w:tbl>
                  <w:tblPr>
                    <w:tblStyle w:val="a3"/>
                    <w:tblW w:w="5868" w:type="dxa"/>
                    <w:tblLook w:val="01E0"/>
                  </w:tblPr>
                  <w:tblGrid>
                    <w:gridCol w:w="838"/>
                    <w:gridCol w:w="838"/>
                    <w:gridCol w:w="838"/>
                    <w:gridCol w:w="839"/>
                    <w:gridCol w:w="838"/>
                    <w:gridCol w:w="838"/>
                    <w:gridCol w:w="839"/>
                  </w:tblGrid>
                  <w:tr w:rsidR="00DC5B1B" w:rsidRPr="00BE2602" w:rsidTr="00723647">
                    <w:trPr>
                      <w:trHeight w:val="532"/>
                    </w:trPr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пн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вт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ср</w:t>
                        </w:r>
                      </w:p>
                    </w:tc>
                    <w:tc>
                      <w:tcPr>
                        <w:tcW w:w="839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чт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  <w:t>сб</w:t>
                        </w:r>
                      </w:p>
                    </w:tc>
                    <w:tc>
                      <w:tcPr>
                        <w:tcW w:w="839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  <w:t>вс</w:t>
                        </w:r>
                      </w:p>
                    </w:tc>
                  </w:tr>
                  <w:tr w:rsidR="00DC5B1B" w:rsidRPr="00BE2602" w:rsidTr="00723647">
                    <w:trPr>
                      <w:trHeight w:val="1019"/>
                    </w:trPr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  <w:t>1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  <w:t>2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  <w:t>3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  <w:t>4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  <w:t>5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color w:val="0070C0"/>
                            <w:sz w:val="28"/>
                            <w:szCs w:val="28"/>
                          </w:rPr>
                          <w:t>6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eastAsia="MS UI Gothic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eastAsia="MS UI Gothic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7</w:t>
                        </w:r>
                      </w:p>
                    </w:tc>
                  </w:tr>
                  <w:tr w:rsidR="00DC5B1B" w:rsidRPr="00BE2602" w:rsidTr="00723647">
                    <w:trPr>
                      <w:trHeight w:val="1018"/>
                    </w:trPr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  <w:t>8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  <w:t>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  <w:t>10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  <w:t>11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Default="00DC5B1B" w:rsidP="00DC5B1B">
                        <w:pPr>
                          <w:rPr>
                            <w:rFonts w:ascii="Times New Roman" w:eastAsia="MS UI Gothic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eastAsia="MS UI Gothic" w:hAnsi="Times New Roman"/>
                            <w:color w:val="FF0000"/>
                            <w:sz w:val="28"/>
                            <w:szCs w:val="28"/>
                          </w:rPr>
                          <w:t>12</w:t>
                        </w:r>
                      </w:p>
                      <w:p w:rsidR="00DC5B1B" w:rsidRDefault="00DC5B1B" w:rsidP="004C1117">
                        <w:pPr>
                          <w:spacing w:line="0" w:lineRule="atLeast"/>
                          <w:rPr>
                            <w:rFonts w:ascii="Times New Roman" w:eastAsia="MS UI Gothic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</w:p>
                      <w:p w:rsidR="00DC5B1B" w:rsidRPr="00723647" w:rsidRDefault="00DC5B1B" w:rsidP="004C1117">
                        <w:pPr>
                          <w:spacing w:line="0" w:lineRule="atLeast"/>
                          <w:rPr>
                            <w:rFonts w:ascii="Times New Roman" w:eastAsia="MS UI Gothic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</w:p>
                      <w:p w:rsidR="00DC5B1B" w:rsidRPr="00136734" w:rsidRDefault="00DC5B1B" w:rsidP="004C1117">
                        <w:pPr>
                          <w:spacing w:line="0" w:lineRule="atLeast"/>
                          <w:rPr>
                            <w:rFonts w:ascii="Times New Roman" w:eastAsia="MS UI Gothic" w:hAnsi="Times New Roman"/>
                            <w:color w:val="FF0000"/>
                            <w:sz w:val="10"/>
                            <w:szCs w:val="10"/>
                            <w:lang w:val="ru-RU"/>
                          </w:rPr>
                        </w:pPr>
                        <w:r w:rsidRPr="00723647">
                          <w:rPr>
                            <w:rFonts w:ascii="Times New Roman" w:eastAsia="MS UI Gothic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  <w:t>День России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color w:val="0070C0"/>
                            <w:sz w:val="28"/>
                            <w:szCs w:val="28"/>
                          </w:rPr>
                          <w:t>13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eastAsia="MS UI Gothic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eastAsia="MS UI Gothic" w:hAnsi="Times New Roman"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 w:rsidRPr="004C1117">
                          <w:rPr>
                            <w:rFonts w:ascii="Times New Roman" w:eastAsia="MS UI Gothic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4</w:t>
                        </w:r>
                      </w:p>
                    </w:tc>
                  </w:tr>
                  <w:tr w:rsidR="00DC5B1B" w:rsidRPr="00BE2602" w:rsidTr="00723647">
                    <w:trPr>
                      <w:trHeight w:val="1019"/>
                    </w:trPr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  <w:t>15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  <w:t>16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  <w:t>17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  <w:t>18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  <w:t>19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color w:val="0070C0"/>
                            <w:sz w:val="28"/>
                            <w:szCs w:val="28"/>
                          </w:rPr>
                          <w:t>20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eastAsia="MS UI Gothic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eastAsia="MS UI Gothic" w:hAnsi="Times New Roman"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  <w:r w:rsidRPr="004C1117">
                          <w:rPr>
                            <w:rFonts w:ascii="Times New Roman" w:eastAsia="MS UI Gothic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1</w:t>
                        </w:r>
                      </w:p>
                    </w:tc>
                  </w:tr>
                  <w:tr w:rsidR="00DC5B1B" w:rsidRPr="00BE2602" w:rsidTr="00723647">
                    <w:trPr>
                      <w:trHeight w:val="1018"/>
                    </w:trPr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  <w:t>22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  <w:t>23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  <w:t>24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  <w:t>25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  <w:t>26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color w:val="0070C0"/>
                            <w:sz w:val="28"/>
                            <w:szCs w:val="28"/>
                          </w:rPr>
                          <w:t>27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eastAsia="MS UI Gothic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eastAsia="MS UI Gothic" w:hAnsi="Times New Roman"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  <w:r w:rsidRPr="004C1117">
                          <w:rPr>
                            <w:rFonts w:ascii="Times New Roman" w:eastAsia="MS UI Gothic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8</w:t>
                        </w:r>
                      </w:p>
                    </w:tc>
                  </w:tr>
                  <w:tr w:rsidR="00DC5B1B" w:rsidRPr="00BE2602" w:rsidTr="00723647">
                    <w:trPr>
                      <w:trHeight w:val="1087"/>
                    </w:trPr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  <w:t>29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/>
                            <w:sz w:val="28"/>
                            <w:szCs w:val="28"/>
                          </w:rPr>
                          <w:t>30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 w:hint="eastAsia"/>
                            <w:color w:val="808080" w:themeColor="background1" w:themeShade="80"/>
                            <w:sz w:val="28"/>
                            <w:szCs w:val="28"/>
                          </w:rPr>
                          <w:t>1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 w:hint="eastAsia"/>
                            <w:color w:val="808080" w:themeColor="background1" w:themeShade="80"/>
                            <w:sz w:val="28"/>
                            <w:szCs w:val="28"/>
                          </w:rPr>
                          <w:t>2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 w:hint="eastAsia"/>
                            <w:color w:val="808080" w:themeColor="background1" w:themeShade="80"/>
                            <w:sz w:val="28"/>
                            <w:szCs w:val="28"/>
                          </w:rPr>
                          <w:t>3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eastAsia="MS UI Gothic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eastAsia="MS UI Gothic" w:hAnsi="Times New Roman" w:hint="eastAsia"/>
                            <w:color w:val="808080" w:themeColor="background1" w:themeShade="80"/>
                            <w:sz w:val="28"/>
                            <w:szCs w:val="28"/>
                          </w:rPr>
                          <w:t>4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eastAsia="MS UI Gothic" w:hAnsi="Times New Roman"/>
                            <w:color w:val="808080" w:themeColor="background1" w:themeShade="80"/>
                            <w:sz w:val="28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eastAsia="MS UI Gothic" w:hAnsi="Times New Roman"/>
                            <w:color w:val="808080" w:themeColor="background1" w:themeShade="80"/>
                            <w:sz w:val="28"/>
                            <w:szCs w:val="28"/>
                            <w:lang w:val="ru-RU"/>
                          </w:rPr>
                          <w:t>5</w:t>
                        </w:r>
                      </w:p>
                    </w:tc>
                  </w:tr>
                </w:tbl>
                <w:p w:rsidR="00DC5B1B" w:rsidRDefault="00DC5B1B" w:rsidP="00274DFF"/>
              </w:txbxContent>
            </v:textbox>
          </v:rect>
        </w:pict>
      </w:r>
      <w:r w:rsidRPr="009B7B71">
        <w:rPr>
          <w:noProof/>
        </w:rPr>
        <w:pict>
          <v:rect id="_x0000_s1080" style="position:absolute;left:0;text-align:left;margin-left:23.05pt;margin-top:54pt;width:292.55pt;height:4in;z-index:251642880">
            <v:fill opacity="26214f"/>
            <v:textbox style="mso-next-textbox:#_x0000_s1080" inset="1.8mm,0,2mm,0">
              <w:txbxContent>
                <w:tbl>
                  <w:tblPr>
                    <w:tblStyle w:val="a3"/>
                    <w:tblW w:w="5868" w:type="dxa"/>
                    <w:tblLook w:val="01E0"/>
                  </w:tblPr>
                  <w:tblGrid>
                    <w:gridCol w:w="838"/>
                    <w:gridCol w:w="838"/>
                    <w:gridCol w:w="838"/>
                    <w:gridCol w:w="839"/>
                    <w:gridCol w:w="838"/>
                    <w:gridCol w:w="838"/>
                    <w:gridCol w:w="839"/>
                  </w:tblGrid>
                  <w:tr w:rsidR="00DC5B1B" w:rsidRPr="00BE2602" w:rsidTr="00723647">
                    <w:trPr>
                      <w:trHeight w:val="532"/>
                    </w:trPr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пн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вт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ср</w:t>
                        </w:r>
                      </w:p>
                    </w:tc>
                    <w:tc>
                      <w:tcPr>
                        <w:tcW w:w="839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чт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  <w:t>сб</w:t>
                        </w:r>
                      </w:p>
                    </w:tc>
                    <w:tc>
                      <w:tcPr>
                        <w:tcW w:w="839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  <w:t>вс</w:t>
                        </w:r>
                      </w:p>
                    </w:tc>
                  </w:tr>
                  <w:tr w:rsidR="00DC5B1B" w:rsidRPr="00BE2602" w:rsidTr="00723647">
                    <w:trPr>
                      <w:trHeight w:val="1019"/>
                    </w:trPr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28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29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30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Default="00DC5B1B" w:rsidP="00DC5B1B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5029DB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  <w:p w:rsidR="00DC5B1B" w:rsidRDefault="00DC5B1B" w:rsidP="005029DB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</w:p>
                      <w:p w:rsidR="00DC5B1B" w:rsidRPr="00723647" w:rsidRDefault="00DC5B1B" w:rsidP="005029DB">
                        <w:pPr>
                          <w:spacing w:line="0" w:lineRule="atLeast"/>
                          <w:jc w:val="lef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  <w:r w:rsidRPr="00723647"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  <w:t>Праздник Весны и Труда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2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3</w:t>
                        </w:r>
                      </w:p>
                    </w:tc>
                  </w:tr>
                  <w:tr w:rsidR="00DC5B1B" w:rsidRPr="00BE2602" w:rsidTr="00723647">
                    <w:trPr>
                      <w:trHeight w:val="1018"/>
                    </w:trPr>
                    <w:tc>
                      <w:tcPr>
                        <w:tcW w:w="838" w:type="dxa"/>
                      </w:tcPr>
                      <w:p w:rsidR="00DC5B1B" w:rsidRPr="004C111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4</w:t>
                        </w:r>
                      </w:p>
                      <w:p w:rsidR="00DC5B1B" w:rsidRPr="004C1117" w:rsidRDefault="00DC5B1B" w:rsidP="00DC5B1B">
                        <w:pPr>
                          <w:rPr>
                            <w:rFonts w:ascii="Times New Roman" w:hAnsi="Times New Roman"/>
                            <w:sz w:val="12"/>
                            <w:szCs w:val="12"/>
                            <w:lang w:val="ru-RU"/>
                          </w:rPr>
                        </w:pPr>
                      </w:p>
                    </w:tc>
                    <w:tc>
                      <w:tcPr>
                        <w:tcW w:w="838" w:type="dxa"/>
                      </w:tcPr>
                      <w:p w:rsidR="00DC5B1B" w:rsidRPr="004C111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5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4C111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sz w:val="28"/>
                            <w:szCs w:val="28"/>
                            <w:lang w:val="ru-RU"/>
                          </w:rPr>
                          <w:t>6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8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Default="00DC5B1B" w:rsidP="00DC5B1B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5029DB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9</w:t>
                        </w:r>
                      </w:p>
                      <w:p w:rsidR="00DC5B1B" w:rsidRDefault="00DC5B1B" w:rsidP="005029DB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</w:p>
                      <w:p w:rsidR="00DC5B1B" w:rsidRDefault="00DC5B1B" w:rsidP="005029DB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</w:p>
                      <w:p w:rsidR="00DC5B1B" w:rsidRPr="00723647" w:rsidRDefault="00DC5B1B" w:rsidP="005029DB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  <w:r w:rsidRPr="00723647"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  <w:t>День Победы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10</w:t>
                        </w:r>
                      </w:p>
                    </w:tc>
                  </w:tr>
                  <w:tr w:rsidR="00DC5B1B" w:rsidRPr="00BE2602" w:rsidTr="00723647">
                    <w:trPr>
                      <w:trHeight w:val="1019"/>
                    </w:trPr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11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12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13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14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15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16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7</w:t>
                        </w:r>
                      </w:p>
                    </w:tc>
                  </w:tr>
                  <w:tr w:rsidR="00DC5B1B" w:rsidRPr="00BE2602" w:rsidTr="00723647">
                    <w:trPr>
                      <w:trHeight w:val="1018"/>
                    </w:trPr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18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20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21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22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23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4</w:t>
                        </w:r>
                      </w:p>
                    </w:tc>
                  </w:tr>
                  <w:tr w:rsidR="00DC5B1B" w:rsidRPr="00BE2602" w:rsidTr="00723647">
                    <w:trPr>
                      <w:trHeight w:val="1087"/>
                    </w:trPr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25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27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28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3B1F6B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3B1F6B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30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1</w:t>
                        </w:r>
                      </w:p>
                    </w:tc>
                  </w:tr>
                </w:tbl>
                <w:p w:rsidR="00DC5B1B" w:rsidRDefault="00DC5B1B" w:rsidP="00274DFF"/>
              </w:txbxContent>
            </v:textbox>
          </v:rect>
        </w:pict>
      </w:r>
      <w:r w:rsidRPr="009B7B71">
        <w:rPr>
          <w:noProof/>
        </w:rPr>
        <w:pict>
          <v:shape id="_x0000_s1127" type="#_x0000_t202" style="position:absolute;left:0;text-align:left;margin-left:453.75pt;margin-top:-18pt;width:81pt;height:63pt;z-index:251676672" filled="f" stroked="f">
            <v:textbox style="mso-next-textbox:#_x0000_s1127" inset="5.85pt,.7pt,5.85pt,.7pt">
              <w:txbxContent>
                <w:p w:rsidR="00DC5B1B" w:rsidRPr="00CA5043" w:rsidRDefault="00DC5B1B" w:rsidP="008258D6">
                  <w:pPr>
                    <w:spacing w:beforeLines="50" w:line="280" w:lineRule="exact"/>
                    <w:jc w:val="right"/>
                    <w:rPr>
                      <w:rFonts w:ascii="Times New Roman" w:hAnsi="Times New Roman"/>
                      <w:b/>
                      <w:bCs/>
                      <w:color w:val="FFFFFF"/>
                      <w:sz w:val="44"/>
                      <w:szCs w:val="44"/>
                    </w:rPr>
                  </w:pPr>
                  <w:r>
                    <w:rPr>
                      <w:rFonts w:ascii="Times New Roman" w:hAnsi="Times New Roman" w:hint="eastAsia"/>
                      <w:b/>
                      <w:bCs/>
                      <w:color w:val="FFFFFF"/>
                      <w:sz w:val="44"/>
                      <w:szCs w:val="44"/>
                    </w:rPr>
                    <w:t>2009</w:t>
                  </w:r>
                </w:p>
                <w:p w:rsidR="00DC5B1B" w:rsidRPr="004C1117" w:rsidRDefault="00DC5B1B" w:rsidP="00CA5043">
                  <w:pPr>
                    <w:spacing w:line="280" w:lineRule="exact"/>
                    <w:jc w:val="right"/>
                    <w:rPr>
                      <w:color w:val="FFFFFF"/>
                      <w:sz w:val="24"/>
                      <w:lang w:val="ru-RU"/>
                    </w:rPr>
                  </w:pPr>
                </w:p>
              </w:txbxContent>
            </v:textbox>
          </v:shape>
        </w:pict>
      </w:r>
      <w:r w:rsidRPr="009B7B71">
        <w:rPr>
          <w:noProof/>
        </w:rPr>
        <w:pict>
          <v:shape id="_x0000_s1128" type="#_x0000_t202" style="position:absolute;left:0;text-align:left;margin-left:3in;margin-top:27pt;width:105.8pt;height:18pt;z-index:251677696" filled="f" stroked="f">
            <v:textbox style="mso-next-textbox:#_x0000_s1128" inset="5.85pt,.7pt,5.85pt,.7pt">
              <w:txbxContent>
                <w:p w:rsidR="00DC5B1B" w:rsidRPr="00CA5043" w:rsidRDefault="00DC5B1B" w:rsidP="00CA5043">
                  <w:pPr>
                    <w:jc w:val="right"/>
                    <w:rPr>
                      <w:sz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lang w:val="ru-RU"/>
                    </w:rPr>
                    <w:t>Май</w:t>
                  </w:r>
                </w:p>
              </w:txbxContent>
            </v:textbox>
          </v:shape>
        </w:pict>
      </w:r>
      <w:r w:rsidR="005B64C3">
        <w:rPr>
          <w:noProof/>
          <w:lang w:val="ru-RU" w:eastAsia="ru-RU"/>
        </w:rPr>
        <w:drawing>
          <wp:anchor distT="0" distB="0" distL="114300" distR="114300" simplePos="0" relativeHeight="251649024" behindDoc="1" locked="0" layoutInCell="1" allowOverlap="1">
            <wp:simplePos x="0" y="0"/>
            <wp:positionH relativeFrom="column">
              <wp:posOffset>-58420</wp:posOffset>
            </wp:positionH>
            <wp:positionV relativeFrom="paragraph">
              <wp:posOffset>-800100</wp:posOffset>
            </wp:positionV>
            <wp:extent cx="7173595" cy="10744200"/>
            <wp:effectExtent l="19050" t="0" r="8255" b="0"/>
            <wp:wrapNone/>
            <wp:docPr id="64" name="図 64" descr="j0401105[1]のコピ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j0401105[1]のコピー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3595" cy="1074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B7B71">
        <w:rPr>
          <w:noProof/>
        </w:rPr>
        <w:pict>
          <v:shape id="_x0000_s1086" type="#_x0000_t202" style="position:absolute;left:0;text-align:left;margin-left:18pt;margin-top:-18pt;width:54pt;height:1in;z-index:251624445;mso-position-horizontal-relative:text;mso-position-vertical-relative:text" filled="f" stroked="f">
            <v:textbox inset="5.85pt,.7pt,5.85pt,.7pt">
              <w:txbxContent>
                <w:p w:rsidR="00DC5B1B" w:rsidRPr="00BE2602" w:rsidRDefault="00DC5B1B" w:rsidP="00274DFF">
                  <w:pPr>
                    <w:rPr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hint="eastAsia"/>
                      <w:b/>
                      <w:bCs/>
                      <w:sz w:val="96"/>
                      <w:szCs w:val="96"/>
                    </w:rPr>
                    <w:t>5</w:t>
                  </w:r>
                </w:p>
              </w:txbxContent>
            </v:textbox>
          </v:shape>
        </w:pict>
      </w:r>
      <w:r w:rsidRPr="009B7B71">
        <w:rPr>
          <w:noProof/>
        </w:rPr>
        <w:pict>
          <v:shape id="_x0000_s1084" type="#_x0000_t202" style="position:absolute;left:0;text-align:left;margin-left:47.2pt;margin-top:387pt;width:24.8pt;height:18pt;z-index:251646976;mso-position-horizontal-relative:text;mso-position-vertical-relative:text" filled="f" stroked="f">
            <v:textbox style="mso-next-textbox:#_x0000_s1084" inset="5.85pt,.7pt,5.85pt,.7pt">
              <w:txbxContent>
                <w:p w:rsidR="00DC5B1B" w:rsidRPr="004C1117" w:rsidRDefault="00DC5B1B" w:rsidP="00274DFF">
                  <w:pPr>
                    <w:rPr>
                      <w:sz w:val="24"/>
                      <w:lang w:val="ru-RU"/>
                    </w:rPr>
                  </w:pPr>
                </w:p>
              </w:txbxContent>
            </v:textbox>
          </v:shape>
        </w:pict>
      </w:r>
      <w:r w:rsidRPr="009B7B71">
        <w:rPr>
          <w:noProof/>
        </w:rPr>
        <w:pict>
          <v:shape id="_x0000_s1078" type="#_x0000_t202" style="position:absolute;left:0;text-align:left;margin-left:47.2pt;margin-top:18pt;width:24.8pt;height:18pt;z-index:251640832;mso-position-horizontal-relative:text;mso-position-vertical-relative:text" filled="f" stroked="f">
            <v:textbox style="mso-next-textbox:#_x0000_s1078" inset="5.85pt,.7pt,5.85pt,.7pt">
              <w:txbxContent>
                <w:p w:rsidR="00DC5B1B" w:rsidRPr="004C1117" w:rsidRDefault="00DC5B1B" w:rsidP="00274DFF">
                  <w:pPr>
                    <w:rPr>
                      <w:sz w:val="24"/>
                      <w:lang w:val="ru-RU"/>
                    </w:rPr>
                  </w:pPr>
                </w:p>
              </w:txbxContent>
            </v:textbox>
          </v:shape>
        </w:pict>
      </w:r>
      <w:r w:rsidRPr="009B7B71">
        <w:rPr>
          <w:noProof/>
        </w:rPr>
        <w:pict>
          <v:shape id="_x0000_s1079" type="#_x0000_t202" style="position:absolute;left:0;text-align:left;margin-left:20.2pt;margin-top:352.65pt;width:54pt;height:1in;z-index:251641856;mso-position-horizontal-relative:text;mso-position-vertical-relative:text" filled="f" stroked="f">
            <v:textbox style="mso-next-textbox:#_x0000_s1079" inset="5.85pt,.7pt,5.85pt,.7pt">
              <w:txbxContent>
                <w:p w:rsidR="00DC5B1B" w:rsidRPr="00BE2602" w:rsidRDefault="00DC5B1B" w:rsidP="00274DFF">
                  <w:pPr>
                    <w:rPr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hint="eastAsia"/>
                      <w:b/>
                      <w:bCs/>
                      <w:sz w:val="96"/>
                      <w:szCs w:val="96"/>
                    </w:rPr>
                    <w:t>6</w:t>
                  </w:r>
                </w:p>
              </w:txbxContent>
            </v:textbox>
          </v:shape>
        </w:pict>
      </w:r>
      <w:r w:rsidR="00274DFF">
        <w:br w:type="page"/>
      </w:r>
    </w:p>
    <w:p w:rsidR="00274DFF" w:rsidRDefault="009B7B71" w:rsidP="00274DFF">
      <w:r w:rsidRPr="009B7B71">
        <w:rPr>
          <w:noProof/>
        </w:rPr>
        <w:lastRenderedPageBreak/>
        <w:pict>
          <v:shape id="_x0000_s1132" type="#_x0000_t202" style="position:absolute;left:0;text-align:left;margin-left:209.2pt;margin-top:396pt;width:112.6pt;height:18pt;z-index:251681792" filled="f" stroked="f">
            <v:textbox style="mso-next-textbox:#_x0000_s1132" inset="5.85pt,.7pt,5.85pt,.7pt">
              <w:txbxContent>
                <w:p w:rsidR="00DC5B1B" w:rsidRPr="00CA5043" w:rsidRDefault="00DC5B1B" w:rsidP="00CA5043">
                  <w:pPr>
                    <w:jc w:val="right"/>
                    <w:rPr>
                      <w:color w:val="FFFFFF"/>
                      <w:sz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color w:val="FFFFFF"/>
                      <w:sz w:val="24"/>
                      <w:lang w:val="ru-RU"/>
                    </w:rPr>
                    <w:t>Август</w:t>
                  </w:r>
                </w:p>
              </w:txbxContent>
            </v:textbox>
          </v:shape>
        </w:pict>
      </w:r>
      <w:r w:rsidRPr="009B7B71">
        <w:rPr>
          <w:noProof/>
        </w:rPr>
        <w:pict>
          <v:rect id="_x0000_s1092" style="position:absolute;left:0;text-align:left;margin-left:23.05pt;margin-top:424.2pt;width:292.55pt;height:4in;z-index:251653120">
            <v:fill opacity="26214f"/>
            <v:textbox style="mso-next-textbox:#_x0000_s1092" inset="1.8mm,0,2mm,0">
              <w:txbxContent>
                <w:tbl>
                  <w:tblPr>
                    <w:tblStyle w:val="a3"/>
                    <w:tblW w:w="5868" w:type="dxa"/>
                    <w:tblLook w:val="01E0"/>
                  </w:tblPr>
                  <w:tblGrid>
                    <w:gridCol w:w="838"/>
                    <w:gridCol w:w="838"/>
                    <w:gridCol w:w="838"/>
                    <w:gridCol w:w="839"/>
                    <w:gridCol w:w="838"/>
                    <w:gridCol w:w="838"/>
                    <w:gridCol w:w="839"/>
                  </w:tblGrid>
                  <w:tr w:rsidR="00DC5B1B" w:rsidRPr="00BE2602" w:rsidTr="00FF2BE8">
                    <w:trPr>
                      <w:trHeight w:val="532"/>
                    </w:trPr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пн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вт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ср</w:t>
                        </w:r>
                      </w:p>
                    </w:tc>
                    <w:tc>
                      <w:tcPr>
                        <w:tcW w:w="839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чт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  <w:t>сб</w:t>
                        </w:r>
                      </w:p>
                    </w:tc>
                    <w:tc>
                      <w:tcPr>
                        <w:tcW w:w="839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  <w:t>вс</w:t>
                        </w:r>
                      </w:p>
                    </w:tc>
                  </w:tr>
                  <w:tr w:rsidR="00DC5B1B" w:rsidRPr="00BE2602" w:rsidTr="00FF2BE8">
                    <w:trPr>
                      <w:trHeight w:val="1019"/>
                    </w:trPr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28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29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30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31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1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2</w:t>
                        </w:r>
                      </w:p>
                    </w:tc>
                  </w:tr>
                  <w:tr w:rsidR="00DC5B1B" w:rsidRPr="00BE2602" w:rsidTr="00FF2BE8">
                    <w:trPr>
                      <w:trHeight w:val="1018"/>
                    </w:trPr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3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4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5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8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9</w:t>
                        </w:r>
                      </w:p>
                    </w:tc>
                  </w:tr>
                  <w:tr w:rsidR="00DC5B1B" w:rsidRPr="00BE2602" w:rsidTr="00FF2BE8">
                    <w:trPr>
                      <w:trHeight w:val="1019"/>
                    </w:trPr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11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12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13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14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15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16</w:t>
                        </w:r>
                      </w:p>
                    </w:tc>
                  </w:tr>
                  <w:tr w:rsidR="00DC5B1B" w:rsidRPr="00BE2602" w:rsidTr="00FF2BE8">
                    <w:trPr>
                      <w:trHeight w:val="1018"/>
                    </w:trPr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18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19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21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22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3</w:t>
                        </w:r>
                      </w:p>
                    </w:tc>
                  </w:tr>
                  <w:tr w:rsidR="00DC5B1B" w:rsidRPr="00BE2602" w:rsidTr="00FF2BE8">
                    <w:trPr>
                      <w:trHeight w:val="1087"/>
                    </w:trPr>
                    <w:tc>
                      <w:tcPr>
                        <w:tcW w:w="838" w:type="dxa"/>
                      </w:tcPr>
                      <w:p w:rsidR="00DC5B1B" w:rsidRPr="00136734" w:rsidRDefault="00DC5B1B" w:rsidP="00DC5B1B">
                        <w:pPr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</w:pPr>
                        <w:r w:rsidRPr="00136734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t>24/31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25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26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28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29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30</w:t>
                        </w:r>
                      </w:p>
                    </w:tc>
                  </w:tr>
                </w:tbl>
                <w:p w:rsidR="00DC5B1B" w:rsidRDefault="00DC5B1B" w:rsidP="00274DFF"/>
              </w:txbxContent>
            </v:textbox>
          </v:rect>
        </w:pict>
      </w:r>
      <w:r w:rsidRPr="009B7B71">
        <w:rPr>
          <w:noProof/>
        </w:rPr>
        <w:pict>
          <v:rect id="_x0000_s1091" style="position:absolute;left:0;text-align:left;margin-left:23.05pt;margin-top:54pt;width:292.55pt;height:4in;z-index:251652096">
            <v:fill opacity="26214f"/>
            <v:textbox style="mso-next-textbox:#_x0000_s1091" inset="1.8mm,0,2mm,0">
              <w:txbxContent>
                <w:tbl>
                  <w:tblPr>
                    <w:tblStyle w:val="a3"/>
                    <w:tblW w:w="5868" w:type="dxa"/>
                    <w:tblLook w:val="01E0"/>
                  </w:tblPr>
                  <w:tblGrid>
                    <w:gridCol w:w="838"/>
                    <w:gridCol w:w="838"/>
                    <w:gridCol w:w="838"/>
                    <w:gridCol w:w="839"/>
                    <w:gridCol w:w="838"/>
                    <w:gridCol w:w="838"/>
                    <w:gridCol w:w="839"/>
                  </w:tblGrid>
                  <w:tr w:rsidR="00DC5B1B" w:rsidRPr="00BE2602" w:rsidTr="00723647">
                    <w:trPr>
                      <w:trHeight w:val="532"/>
                    </w:trPr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пн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вт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ср</w:t>
                        </w:r>
                      </w:p>
                    </w:tc>
                    <w:tc>
                      <w:tcPr>
                        <w:tcW w:w="839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чт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  <w:t>сб</w:t>
                        </w:r>
                      </w:p>
                    </w:tc>
                    <w:tc>
                      <w:tcPr>
                        <w:tcW w:w="839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  <w:t>вс</w:t>
                        </w:r>
                      </w:p>
                    </w:tc>
                  </w:tr>
                  <w:tr w:rsidR="00DC5B1B" w:rsidRPr="00BE2602" w:rsidTr="00723647">
                    <w:trPr>
                      <w:trHeight w:val="1019"/>
                    </w:trPr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eastAsia="MS UI Gothic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eastAsia="MS UI Gothic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eastAsia="MS UI Gothic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eastAsia="MS UI Gothic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30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3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4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5</w:t>
                        </w:r>
                      </w:p>
                    </w:tc>
                  </w:tr>
                  <w:tr w:rsidR="00DC5B1B" w:rsidRPr="00BE2602" w:rsidTr="00723647">
                    <w:trPr>
                      <w:trHeight w:val="1018"/>
                    </w:trPr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8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11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2</w:t>
                        </w:r>
                      </w:p>
                    </w:tc>
                  </w:tr>
                  <w:tr w:rsidR="00DC5B1B" w:rsidRPr="00BE2602" w:rsidTr="00723647">
                    <w:trPr>
                      <w:trHeight w:val="1019"/>
                    </w:trPr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13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14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15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18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9</w:t>
                        </w:r>
                      </w:p>
                    </w:tc>
                  </w:tr>
                  <w:tr w:rsidR="00DC5B1B" w:rsidRPr="00BE2602" w:rsidTr="00723647">
                    <w:trPr>
                      <w:trHeight w:val="1018"/>
                    </w:trPr>
                    <w:tc>
                      <w:tcPr>
                        <w:tcW w:w="838" w:type="dxa"/>
                      </w:tcPr>
                      <w:p w:rsidR="00DC5B1B" w:rsidRPr="004C111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21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22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23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24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25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6</w:t>
                        </w:r>
                      </w:p>
                    </w:tc>
                  </w:tr>
                  <w:tr w:rsidR="00DC5B1B" w:rsidRPr="00BE2602" w:rsidTr="00723647">
                    <w:trPr>
                      <w:trHeight w:val="1087"/>
                    </w:trPr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28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29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30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31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CC58CB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CC58CB">
                          <w:rPr>
                            <w:rFonts w:ascii="Times New Roman" w:hAnsi="Times New Roman" w:hint="eastAsia"/>
                            <w:color w:val="808080" w:themeColor="background1" w:themeShade="80"/>
                            <w:sz w:val="28"/>
                            <w:szCs w:val="28"/>
                          </w:rPr>
                          <w:t>1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  <w:lang w:val="ru-RU"/>
                          </w:rPr>
                          <w:t>2</w:t>
                        </w:r>
                      </w:p>
                    </w:tc>
                  </w:tr>
                </w:tbl>
                <w:p w:rsidR="00DC5B1B" w:rsidRDefault="00DC5B1B" w:rsidP="00274DFF"/>
              </w:txbxContent>
            </v:textbox>
          </v:rect>
        </w:pict>
      </w:r>
      <w:r w:rsidRPr="009B7B71">
        <w:rPr>
          <w:noProof/>
        </w:rPr>
        <w:pict>
          <v:shape id="_x0000_s1130" type="#_x0000_t202" style="position:absolute;left:0;text-align:left;margin-left:453.2pt;margin-top:-18pt;width:81pt;height:63pt;z-index:251679744" filled="f" stroked="f">
            <v:textbox style="mso-next-textbox:#_x0000_s1130" inset="5.85pt,.7pt,5.85pt,.7pt">
              <w:txbxContent>
                <w:p w:rsidR="00DC5B1B" w:rsidRPr="00CA5043" w:rsidRDefault="00DC5B1B" w:rsidP="008258D6">
                  <w:pPr>
                    <w:spacing w:beforeLines="50" w:line="280" w:lineRule="exact"/>
                    <w:jc w:val="right"/>
                    <w:rPr>
                      <w:rFonts w:ascii="Times New Roman" w:hAnsi="Times New Roman"/>
                      <w:b/>
                      <w:bCs/>
                      <w:color w:val="FFFFFF"/>
                      <w:sz w:val="44"/>
                      <w:szCs w:val="44"/>
                    </w:rPr>
                  </w:pPr>
                  <w:r>
                    <w:rPr>
                      <w:rFonts w:ascii="Times New Roman" w:hAnsi="Times New Roman" w:hint="eastAsia"/>
                      <w:b/>
                      <w:bCs/>
                      <w:color w:val="FFFFFF"/>
                      <w:sz w:val="44"/>
                      <w:szCs w:val="44"/>
                    </w:rPr>
                    <w:t>2009</w:t>
                  </w:r>
                </w:p>
                <w:p w:rsidR="00DC5B1B" w:rsidRPr="004C1117" w:rsidRDefault="00DC5B1B" w:rsidP="00CA5043">
                  <w:pPr>
                    <w:spacing w:line="280" w:lineRule="exact"/>
                    <w:jc w:val="right"/>
                    <w:rPr>
                      <w:color w:val="FFFFFF"/>
                      <w:sz w:val="24"/>
                      <w:lang w:val="ru-RU"/>
                    </w:rPr>
                  </w:pPr>
                </w:p>
              </w:txbxContent>
            </v:textbox>
          </v:shape>
        </w:pict>
      </w:r>
      <w:r w:rsidRPr="009B7B71">
        <w:rPr>
          <w:noProof/>
        </w:rPr>
        <w:pict>
          <v:shape id="_x0000_s1131" type="#_x0000_t202" style="position:absolute;left:0;text-align:left;margin-left:3in;margin-top:27pt;width:105.8pt;height:18pt;z-index:251680768" filled="f" stroked="f">
            <v:textbox style="mso-next-textbox:#_x0000_s1131" inset="5.85pt,.7pt,5.85pt,.7pt">
              <w:txbxContent>
                <w:p w:rsidR="00DC5B1B" w:rsidRPr="00CA5043" w:rsidRDefault="00DC5B1B" w:rsidP="00CA5043">
                  <w:pPr>
                    <w:jc w:val="right"/>
                    <w:rPr>
                      <w:color w:val="FFFFFF"/>
                      <w:sz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color w:val="FFFFFF"/>
                      <w:sz w:val="24"/>
                      <w:lang w:val="ru-RU"/>
                    </w:rPr>
                    <w:t>Июль</w:t>
                  </w:r>
                </w:p>
              </w:txbxContent>
            </v:textbox>
          </v:shape>
        </w:pict>
      </w:r>
      <w:r w:rsidR="005B64C3">
        <w:rPr>
          <w:noProof/>
          <w:lang w:val="ru-RU" w:eastAsia="ru-RU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-36830</wp:posOffset>
            </wp:positionH>
            <wp:positionV relativeFrom="paragraph">
              <wp:posOffset>-800100</wp:posOffset>
            </wp:positionV>
            <wp:extent cx="7152005" cy="10744200"/>
            <wp:effectExtent l="19050" t="0" r="0" b="0"/>
            <wp:wrapNone/>
            <wp:docPr id="73" name="図 73" descr="j0400487[1]のコピ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j0400487[1]のコピー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2005" cy="1074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B7B71">
        <w:rPr>
          <w:noProof/>
        </w:rPr>
        <w:pict>
          <v:shape id="_x0000_s1094" type="#_x0000_t202" style="position:absolute;left:0;text-align:left;margin-left:18pt;margin-top:-18pt;width:54pt;height:1in;z-index:251625470;mso-position-horizontal-relative:text;mso-position-vertical-relative:text" filled="f" stroked="f">
            <v:textbox inset="5.85pt,.7pt,5.85pt,.7pt">
              <w:txbxContent>
                <w:p w:rsidR="00DC5B1B" w:rsidRPr="00BE2602" w:rsidRDefault="00DC5B1B" w:rsidP="00274DFF">
                  <w:pPr>
                    <w:rPr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hint="eastAsia"/>
                      <w:b/>
                      <w:bCs/>
                      <w:sz w:val="96"/>
                      <w:szCs w:val="96"/>
                    </w:rPr>
                    <w:t>7</w:t>
                  </w:r>
                </w:p>
              </w:txbxContent>
            </v:textbox>
          </v:shape>
        </w:pict>
      </w:r>
      <w:r w:rsidRPr="009B7B71">
        <w:rPr>
          <w:noProof/>
        </w:rPr>
        <w:pict>
          <v:shape id="_x0000_s1093" type="#_x0000_t202" style="position:absolute;left:0;text-align:left;margin-left:47.2pt;margin-top:387pt;width:24.8pt;height:18pt;z-index:251654144;mso-position-horizontal-relative:text;mso-position-vertical-relative:text" filled="f" stroked="f">
            <v:textbox style="mso-next-textbox:#_x0000_s1093" inset="5.85pt,.7pt,5.85pt,.7pt">
              <w:txbxContent>
                <w:p w:rsidR="00DC5B1B" w:rsidRPr="00AE0047" w:rsidRDefault="00DC5B1B" w:rsidP="00AE0047">
                  <w:pPr>
                    <w:spacing w:line="400" w:lineRule="exact"/>
                    <w:ind w:right="480"/>
                    <w:rPr>
                      <w:rFonts w:ascii="Times New Roman" w:hAnsi="Times New Roman"/>
                      <w:color w:val="FFFFFF"/>
                      <w:sz w:val="32"/>
                      <w:szCs w:val="32"/>
                    </w:rPr>
                  </w:pPr>
                </w:p>
                <w:p w:rsidR="00DC5B1B" w:rsidRPr="00BE2602" w:rsidRDefault="00DC5B1B" w:rsidP="00274DFF">
                  <w:pPr>
                    <w:rPr>
                      <w:sz w:val="24"/>
                    </w:rPr>
                  </w:pPr>
                </w:p>
              </w:txbxContent>
            </v:textbox>
          </v:shape>
        </w:pict>
      </w:r>
      <w:r w:rsidRPr="009B7B71">
        <w:rPr>
          <w:noProof/>
        </w:rPr>
        <w:pict>
          <v:shape id="_x0000_s1089" type="#_x0000_t202" style="position:absolute;left:0;text-align:left;margin-left:47.2pt;margin-top:18pt;width:24.8pt;height:18pt;z-index:251650048;mso-position-horizontal-relative:text;mso-position-vertical-relative:text" filled="f" stroked="f">
            <v:textbox style="mso-next-textbox:#_x0000_s1089" inset="5.85pt,.7pt,5.85pt,.7pt">
              <w:txbxContent>
                <w:p w:rsidR="00DC5B1B" w:rsidRPr="004C1117" w:rsidRDefault="00DC5B1B" w:rsidP="00274DFF">
                  <w:pPr>
                    <w:rPr>
                      <w:sz w:val="24"/>
                      <w:lang w:val="ru-RU"/>
                    </w:rPr>
                  </w:pPr>
                </w:p>
              </w:txbxContent>
            </v:textbox>
          </v:shape>
        </w:pict>
      </w:r>
      <w:r w:rsidRPr="009B7B71">
        <w:rPr>
          <w:noProof/>
        </w:rPr>
        <w:pict>
          <v:shape id="_x0000_s1090" type="#_x0000_t202" style="position:absolute;left:0;text-align:left;margin-left:20.2pt;margin-top:352.65pt;width:54pt;height:1in;z-index:251651072;mso-position-horizontal-relative:text;mso-position-vertical-relative:text" filled="f" stroked="f">
            <v:textbox style="mso-next-textbox:#_x0000_s1090" inset="5.85pt,.7pt,5.85pt,.7pt">
              <w:txbxContent>
                <w:p w:rsidR="00DC5B1B" w:rsidRPr="00BE2602" w:rsidRDefault="00DC5B1B" w:rsidP="00274DFF">
                  <w:pPr>
                    <w:rPr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hint="eastAsia"/>
                      <w:b/>
                      <w:bCs/>
                      <w:sz w:val="96"/>
                      <w:szCs w:val="96"/>
                    </w:rPr>
                    <w:t>8</w:t>
                  </w:r>
                </w:p>
              </w:txbxContent>
            </v:textbox>
          </v:shape>
        </w:pict>
      </w:r>
      <w:r w:rsidR="00274DFF">
        <w:br w:type="page"/>
      </w:r>
    </w:p>
    <w:p w:rsidR="00AE0047" w:rsidRDefault="009B7B71" w:rsidP="00274DFF">
      <w:r w:rsidRPr="009B7B71">
        <w:rPr>
          <w:noProof/>
        </w:rPr>
        <w:lastRenderedPageBreak/>
        <w:pict>
          <v:shape id="_x0000_s1135" type="#_x0000_t202" style="position:absolute;left:0;text-align:left;margin-left:209.2pt;margin-top:396pt;width:114.8pt;height:18pt;z-index:251684864" filled="f" stroked="f">
            <v:textbox style="mso-next-textbox:#_x0000_s1135" inset="5.85pt,.7pt,5.85pt,.7pt">
              <w:txbxContent>
                <w:p w:rsidR="00DC5B1B" w:rsidRPr="00CA5043" w:rsidRDefault="00DC5B1B" w:rsidP="00CA5043">
                  <w:pPr>
                    <w:jc w:val="right"/>
                    <w:rPr>
                      <w:color w:val="FFFFFF"/>
                      <w:sz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color w:val="FFFFFF"/>
                      <w:sz w:val="24"/>
                      <w:lang w:val="ru-RU"/>
                    </w:rPr>
                    <w:t>Октябрь</w:t>
                  </w:r>
                </w:p>
              </w:txbxContent>
            </v:textbox>
          </v:shape>
        </w:pict>
      </w:r>
      <w:r w:rsidRPr="009B7B71">
        <w:rPr>
          <w:noProof/>
        </w:rPr>
        <w:pict>
          <v:rect id="_x0000_s1101" style="position:absolute;left:0;text-align:left;margin-left:23.05pt;margin-top:424.2pt;width:292.55pt;height:4in;z-index:251660288">
            <v:fill opacity="26214f"/>
            <v:textbox style="mso-next-textbox:#_x0000_s1101" inset="1.8mm,0,2mm,0">
              <w:txbxContent>
                <w:tbl>
                  <w:tblPr>
                    <w:tblStyle w:val="a3"/>
                    <w:tblW w:w="5868" w:type="dxa"/>
                    <w:tblLook w:val="01E0"/>
                  </w:tblPr>
                  <w:tblGrid>
                    <w:gridCol w:w="838"/>
                    <w:gridCol w:w="838"/>
                    <w:gridCol w:w="838"/>
                    <w:gridCol w:w="839"/>
                    <w:gridCol w:w="838"/>
                    <w:gridCol w:w="838"/>
                    <w:gridCol w:w="839"/>
                  </w:tblGrid>
                  <w:tr w:rsidR="00DC5B1B" w:rsidRPr="00BE2602" w:rsidTr="000D6173">
                    <w:trPr>
                      <w:trHeight w:val="532"/>
                    </w:trPr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пн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вт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ср</w:t>
                        </w:r>
                      </w:p>
                    </w:tc>
                    <w:tc>
                      <w:tcPr>
                        <w:tcW w:w="839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чт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  <w:t>сб</w:t>
                        </w:r>
                      </w:p>
                    </w:tc>
                    <w:tc>
                      <w:tcPr>
                        <w:tcW w:w="839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  <w:t>вс</w:t>
                        </w:r>
                      </w:p>
                    </w:tc>
                  </w:tr>
                  <w:tr w:rsidR="00DC5B1B" w:rsidRPr="00BE2602" w:rsidTr="000D6173">
                    <w:trPr>
                      <w:trHeight w:val="1019"/>
                    </w:trPr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28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30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3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4</w:t>
                        </w:r>
                      </w:p>
                    </w:tc>
                  </w:tr>
                  <w:tr w:rsidR="00DC5B1B" w:rsidRPr="00BE2602" w:rsidTr="000D6173">
                    <w:trPr>
                      <w:trHeight w:val="1018"/>
                    </w:trPr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5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7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8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10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1</w:t>
                        </w:r>
                      </w:p>
                    </w:tc>
                  </w:tr>
                  <w:tr w:rsidR="00DC5B1B" w:rsidRPr="00BE2602" w:rsidTr="000D6173">
                    <w:trPr>
                      <w:trHeight w:val="1019"/>
                    </w:trPr>
                    <w:tc>
                      <w:tcPr>
                        <w:tcW w:w="838" w:type="dxa"/>
                      </w:tcPr>
                      <w:p w:rsidR="00DC5B1B" w:rsidRPr="004C111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12</w:t>
                        </w:r>
                      </w:p>
                      <w:p w:rsidR="00DC5B1B" w:rsidRPr="0009528F" w:rsidRDefault="00DC5B1B" w:rsidP="00DC5B1B">
                        <w:pPr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</w:rPr>
                        </w:pP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13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14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15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17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8</w:t>
                        </w:r>
                      </w:p>
                    </w:tc>
                  </w:tr>
                  <w:tr w:rsidR="00DC5B1B" w:rsidRPr="00BE2602" w:rsidTr="000D6173">
                    <w:trPr>
                      <w:trHeight w:val="1018"/>
                    </w:trPr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21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22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23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24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5</w:t>
                        </w:r>
                      </w:p>
                    </w:tc>
                  </w:tr>
                  <w:tr w:rsidR="00DC5B1B" w:rsidRPr="00BE2602" w:rsidTr="000D6173">
                    <w:trPr>
                      <w:trHeight w:val="1087"/>
                    </w:trPr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28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30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31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  <w:lang w:val="ru-RU"/>
                          </w:rPr>
                          <w:t>1</w:t>
                        </w:r>
                      </w:p>
                    </w:tc>
                  </w:tr>
                </w:tbl>
                <w:p w:rsidR="00DC5B1B" w:rsidRDefault="00DC5B1B" w:rsidP="00274DFF"/>
              </w:txbxContent>
            </v:textbox>
          </v:rect>
        </w:pict>
      </w:r>
      <w:r w:rsidRPr="009B7B71">
        <w:rPr>
          <w:noProof/>
        </w:rPr>
        <w:pict>
          <v:rect id="_x0000_s1100" style="position:absolute;left:0;text-align:left;margin-left:23.05pt;margin-top:54pt;width:292.55pt;height:4in;z-index:251659264">
            <v:fill opacity="26214f"/>
            <v:textbox style="mso-next-textbox:#_x0000_s1100" inset="1.8mm,0,2mm,0">
              <w:txbxContent>
                <w:tbl>
                  <w:tblPr>
                    <w:tblStyle w:val="a3"/>
                    <w:tblW w:w="5868" w:type="dxa"/>
                    <w:tblLook w:val="01E0"/>
                  </w:tblPr>
                  <w:tblGrid>
                    <w:gridCol w:w="838"/>
                    <w:gridCol w:w="838"/>
                    <w:gridCol w:w="838"/>
                    <w:gridCol w:w="839"/>
                    <w:gridCol w:w="838"/>
                    <w:gridCol w:w="838"/>
                    <w:gridCol w:w="839"/>
                  </w:tblGrid>
                  <w:tr w:rsidR="00DC5B1B" w:rsidRPr="00BE2602" w:rsidTr="00FF2BE8">
                    <w:trPr>
                      <w:trHeight w:val="532"/>
                    </w:trPr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пн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вт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ср</w:t>
                        </w:r>
                      </w:p>
                    </w:tc>
                    <w:tc>
                      <w:tcPr>
                        <w:tcW w:w="839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чт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  <w:t>сб</w:t>
                        </w:r>
                      </w:p>
                    </w:tc>
                    <w:tc>
                      <w:tcPr>
                        <w:tcW w:w="839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  <w:t>вс</w:t>
                        </w:r>
                      </w:p>
                    </w:tc>
                  </w:tr>
                  <w:tr w:rsidR="00DC5B1B" w:rsidRPr="00BE2602" w:rsidTr="00FF2BE8">
                    <w:trPr>
                      <w:trHeight w:val="1019"/>
                    </w:trPr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31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3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4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5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6</w:t>
                        </w:r>
                      </w:p>
                    </w:tc>
                  </w:tr>
                  <w:tr w:rsidR="00DC5B1B" w:rsidRPr="00BE2602" w:rsidTr="00FF2BE8">
                    <w:trPr>
                      <w:trHeight w:val="1018"/>
                    </w:trPr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8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9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11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12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3</w:t>
                        </w:r>
                      </w:p>
                    </w:tc>
                  </w:tr>
                  <w:tr w:rsidR="00DC5B1B" w:rsidRPr="00BE2602" w:rsidTr="00FF2BE8">
                    <w:trPr>
                      <w:trHeight w:val="1019"/>
                    </w:trPr>
                    <w:tc>
                      <w:tcPr>
                        <w:tcW w:w="838" w:type="dxa"/>
                      </w:tcPr>
                      <w:p w:rsidR="00DC5B1B" w:rsidRPr="004C111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14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4C111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15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4C111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16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18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19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20</w:t>
                        </w:r>
                      </w:p>
                    </w:tc>
                  </w:tr>
                  <w:tr w:rsidR="00DC5B1B" w:rsidRPr="00BE2602" w:rsidTr="00FF2BE8">
                    <w:trPr>
                      <w:trHeight w:val="1018"/>
                    </w:trPr>
                    <w:tc>
                      <w:tcPr>
                        <w:tcW w:w="838" w:type="dxa"/>
                      </w:tcPr>
                      <w:p w:rsidR="00DC5B1B" w:rsidRPr="004C111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21</w:t>
                        </w:r>
                      </w:p>
                      <w:p w:rsidR="00DC5B1B" w:rsidRPr="004C1117" w:rsidRDefault="00DC5B1B" w:rsidP="00DC5B1B">
                        <w:pPr>
                          <w:rPr>
                            <w:rFonts w:ascii="Times New Roman" w:hAnsi="Times New Roman"/>
                            <w:sz w:val="12"/>
                            <w:szCs w:val="12"/>
                          </w:rPr>
                        </w:pPr>
                      </w:p>
                    </w:tc>
                    <w:tc>
                      <w:tcPr>
                        <w:tcW w:w="838" w:type="dxa"/>
                      </w:tcPr>
                      <w:p w:rsidR="00DC5B1B" w:rsidRPr="004C111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22</w:t>
                        </w:r>
                      </w:p>
                      <w:p w:rsidR="00DC5B1B" w:rsidRPr="004C1117" w:rsidRDefault="00DC5B1B" w:rsidP="00DC5B1B">
                        <w:pPr>
                          <w:rPr>
                            <w:rFonts w:ascii="Times New Roman" w:hAnsi="Times New Roman"/>
                            <w:sz w:val="12"/>
                            <w:szCs w:val="12"/>
                          </w:rPr>
                        </w:pPr>
                      </w:p>
                    </w:tc>
                    <w:tc>
                      <w:tcPr>
                        <w:tcW w:w="838" w:type="dxa"/>
                      </w:tcPr>
                      <w:p w:rsidR="00DC5B1B" w:rsidRPr="004C111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23</w:t>
                        </w:r>
                      </w:p>
                      <w:p w:rsidR="00DC5B1B" w:rsidRPr="004C1117" w:rsidRDefault="00DC5B1B" w:rsidP="00DC5B1B">
                        <w:pPr>
                          <w:rPr>
                            <w:rFonts w:ascii="Times New Roman" w:hAnsi="Times New Roman"/>
                            <w:sz w:val="12"/>
                            <w:szCs w:val="12"/>
                          </w:rPr>
                        </w:pPr>
                      </w:p>
                    </w:tc>
                    <w:tc>
                      <w:tcPr>
                        <w:tcW w:w="839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24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25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26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  <w:r w:rsidRPr="004C1117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7</w:t>
                        </w:r>
                      </w:p>
                    </w:tc>
                  </w:tr>
                  <w:tr w:rsidR="00DC5B1B" w:rsidRPr="001B6598" w:rsidTr="00FF2BE8">
                    <w:trPr>
                      <w:trHeight w:val="1087"/>
                    </w:trPr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28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30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1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3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4C1117" w:rsidRDefault="00DC5B1B" w:rsidP="00E649AC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  <w:lang w:val="ru-RU"/>
                          </w:rPr>
                          <w:t>4</w:t>
                        </w:r>
                      </w:p>
                    </w:tc>
                  </w:tr>
                </w:tbl>
                <w:p w:rsidR="00DC5B1B" w:rsidRDefault="00DC5B1B" w:rsidP="00274DFF"/>
              </w:txbxContent>
            </v:textbox>
          </v:rect>
        </w:pict>
      </w:r>
      <w:r w:rsidRPr="009B7B71">
        <w:rPr>
          <w:noProof/>
        </w:rPr>
        <w:pict>
          <v:shape id="_x0000_s1133" type="#_x0000_t202" style="position:absolute;left:0;text-align:left;margin-left:446.25pt;margin-top:-18pt;width:81pt;height:63pt;z-index:251682816" filled="f" stroked="f">
            <v:textbox style="mso-next-textbox:#_x0000_s1133" inset="5.85pt,.7pt,5.85pt,.7pt">
              <w:txbxContent>
                <w:p w:rsidR="00DC5B1B" w:rsidRPr="00CA5043" w:rsidRDefault="00DC5B1B" w:rsidP="008258D6">
                  <w:pPr>
                    <w:spacing w:beforeLines="50" w:line="280" w:lineRule="exact"/>
                    <w:jc w:val="right"/>
                    <w:rPr>
                      <w:rFonts w:ascii="Times New Roman" w:hAnsi="Times New Roman"/>
                      <w:b/>
                      <w:bCs/>
                      <w:color w:val="FFFFFF"/>
                      <w:sz w:val="44"/>
                      <w:szCs w:val="44"/>
                    </w:rPr>
                  </w:pPr>
                  <w:r>
                    <w:rPr>
                      <w:rFonts w:ascii="Times New Roman" w:hAnsi="Times New Roman" w:hint="eastAsia"/>
                      <w:b/>
                      <w:bCs/>
                      <w:color w:val="FFFFFF"/>
                      <w:sz w:val="44"/>
                      <w:szCs w:val="44"/>
                    </w:rPr>
                    <w:t>2009</w:t>
                  </w:r>
                </w:p>
                <w:p w:rsidR="00DC5B1B" w:rsidRPr="004C1117" w:rsidRDefault="00DC5B1B" w:rsidP="00CA5043">
                  <w:pPr>
                    <w:spacing w:line="280" w:lineRule="exact"/>
                    <w:jc w:val="right"/>
                    <w:rPr>
                      <w:color w:val="FFFFFF"/>
                      <w:sz w:val="24"/>
                      <w:lang w:val="ru-RU"/>
                    </w:rPr>
                  </w:pPr>
                </w:p>
              </w:txbxContent>
            </v:textbox>
          </v:shape>
        </w:pict>
      </w:r>
      <w:r w:rsidRPr="009B7B71">
        <w:rPr>
          <w:noProof/>
        </w:rPr>
        <w:pict>
          <v:shape id="_x0000_s1134" type="#_x0000_t202" style="position:absolute;left:0;text-align:left;margin-left:3in;margin-top:27pt;width:105.8pt;height:18pt;z-index:251683840" filled="f" stroked="f">
            <v:textbox style="mso-next-textbox:#_x0000_s1134" inset="5.85pt,.7pt,5.85pt,.7pt">
              <w:txbxContent>
                <w:p w:rsidR="00DC5B1B" w:rsidRPr="00CA5043" w:rsidRDefault="00DC5B1B" w:rsidP="00CA5043">
                  <w:pPr>
                    <w:jc w:val="right"/>
                    <w:rPr>
                      <w:color w:val="FFFFFF"/>
                      <w:sz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color w:val="FFFFFF"/>
                      <w:sz w:val="24"/>
                      <w:lang w:val="ru-RU"/>
                    </w:rPr>
                    <w:t>Сентябрь</w:t>
                  </w:r>
                </w:p>
              </w:txbxContent>
            </v:textbox>
          </v:shape>
        </w:pict>
      </w:r>
      <w:r w:rsidR="005B64C3">
        <w:rPr>
          <w:noProof/>
          <w:lang w:val="ru-RU"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-58420</wp:posOffset>
            </wp:positionH>
            <wp:positionV relativeFrom="paragraph">
              <wp:posOffset>-800100</wp:posOffset>
            </wp:positionV>
            <wp:extent cx="7173595" cy="10744200"/>
            <wp:effectExtent l="19050" t="0" r="8255" b="0"/>
            <wp:wrapNone/>
            <wp:docPr id="83" name="図 83" descr="j0401218[1]のコピ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j0401218[1]のコピー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3595" cy="1074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B7B71">
        <w:rPr>
          <w:noProof/>
        </w:rPr>
        <w:pict>
          <v:shape id="_x0000_s1102" type="#_x0000_t202" style="position:absolute;left:0;text-align:left;margin-left:1in;margin-top:387pt;width:177.8pt;height:18pt;z-index:251661312;mso-position-horizontal-relative:text;mso-position-vertical-relative:text" filled="f" stroked="f">
            <v:textbox style="mso-next-textbox:#_x0000_s1102" inset="5.85pt,.7pt,5.85pt,.7pt">
              <w:txbxContent>
                <w:p w:rsidR="00DC5B1B" w:rsidRPr="004C1117" w:rsidRDefault="00DC5B1B" w:rsidP="00274DFF">
                  <w:pPr>
                    <w:rPr>
                      <w:sz w:val="24"/>
                      <w:lang w:val="ru-RU"/>
                    </w:rPr>
                  </w:pPr>
                </w:p>
              </w:txbxContent>
            </v:textbox>
          </v:shape>
        </w:pict>
      </w:r>
      <w:r w:rsidRPr="009B7B71">
        <w:rPr>
          <w:noProof/>
        </w:rPr>
        <w:pict>
          <v:shape id="_x0000_s1099" type="#_x0000_t202" style="position:absolute;left:0;text-align:left;margin-left:18pt;margin-top:352.65pt;width:69.8pt;height:1in;z-index:251658240;mso-position-horizontal-relative:text;mso-position-vertical-relative:text" filled="f" stroked="f">
            <v:textbox style="mso-next-textbox:#_x0000_s1099" inset="5.85pt,.7pt,5.85pt,.7pt">
              <w:txbxContent>
                <w:p w:rsidR="00DC5B1B" w:rsidRDefault="00DC5B1B" w:rsidP="00274DFF">
                  <w:pPr>
                    <w:rPr>
                      <w:rFonts w:ascii="Times New Roman" w:hAnsi="Times New Roman"/>
                      <w:b/>
                      <w:bCs/>
                      <w:sz w:val="96"/>
                      <w:szCs w:val="96"/>
                    </w:rPr>
                  </w:pPr>
                  <w:r>
                    <w:rPr>
                      <w:rFonts w:ascii="Times New Roman" w:hAnsi="Times New Roman" w:hint="eastAsia"/>
                      <w:b/>
                      <w:bCs/>
                      <w:sz w:val="96"/>
                      <w:szCs w:val="96"/>
                    </w:rPr>
                    <w:t>10</w:t>
                  </w:r>
                </w:p>
                <w:p w:rsidR="00DC5B1B" w:rsidRPr="00BE2602" w:rsidRDefault="00DC5B1B" w:rsidP="00274DFF">
                  <w:pPr>
                    <w:rPr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hint="eastAsia"/>
                      <w:b/>
                      <w:bCs/>
                      <w:sz w:val="96"/>
                      <w:szCs w:val="96"/>
                    </w:rPr>
                    <w:t>8</w:t>
                  </w:r>
                </w:p>
              </w:txbxContent>
            </v:textbox>
          </v:shape>
        </w:pict>
      </w:r>
      <w:r w:rsidRPr="009B7B71">
        <w:rPr>
          <w:noProof/>
        </w:rPr>
        <w:pict>
          <v:shape id="_x0000_s1103" type="#_x0000_t202" style="position:absolute;left:0;text-align:left;margin-left:18pt;margin-top:-18pt;width:54pt;height:1in;z-index:251626495;mso-position-horizontal-relative:text;mso-position-vertical-relative:text" filled="f" stroked="f">
            <v:textbox inset="5.85pt,.7pt,5.85pt,.7pt">
              <w:txbxContent>
                <w:p w:rsidR="00DC5B1B" w:rsidRPr="00BE2602" w:rsidRDefault="00DC5B1B" w:rsidP="00274DFF">
                  <w:pPr>
                    <w:rPr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hint="eastAsia"/>
                      <w:b/>
                      <w:bCs/>
                      <w:sz w:val="96"/>
                      <w:szCs w:val="96"/>
                    </w:rPr>
                    <w:t>9</w:t>
                  </w:r>
                </w:p>
              </w:txbxContent>
            </v:textbox>
          </v:shape>
        </w:pict>
      </w:r>
      <w:r w:rsidRPr="009B7B71">
        <w:rPr>
          <w:noProof/>
        </w:rPr>
        <w:pict>
          <v:shape id="_x0000_s1098" type="#_x0000_t202" style="position:absolute;left:0;text-align:left;margin-left:47.2pt;margin-top:18pt;width:24.8pt;height:18pt;z-index:251657216;mso-position-horizontal-relative:text;mso-position-vertical-relative:text" filled="f" stroked="f">
            <v:textbox style="mso-next-textbox:#_x0000_s1098" inset="5.85pt,.7pt,5.85pt,.7pt">
              <w:txbxContent>
                <w:p w:rsidR="00DC5B1B" w:rsidRPr="00BE2602" w:rsidRDefault="00DC5B1B" w:rsidP="00274DFF">
                  <w:pPr>
                    <w:rPr>
                      <w:sz w:val="24"/>
                    </w:rPr>
                  </w:pPr>
                </w:p>
              </w:txbxContent>
            </v:textbox>
          </v:shape>
        </w:pict>
      </w:r>
      <w:r w:rsidR="00274DFF">
        <w:br w:type="page"/>
      </w:r>
    </w:p>
    <w:p w:rsidR="006B4786" w:rsidRDefault="009B7B71" w:rsidP="00274DFF">
      <w:r w:rsidRPr="009B7B71">
        <w:rPr>
          <w:noProof/>
        </w:rPr>
        <w:lastRenderedPageBreak/>
        <w:pict>
          <v:shape id="_x0000_s1138" type="#_x0000_t202" style="position:absolute;left:0;text-align:left;margin-left:209.2pt;margin-top:396pt;width:112.6pt;height:18pt;z-index:251687936" filled="f" stroked="f">
            <v:textbox style="mso-next-textbox:#_x0000_s1138" inset="5.85pt,.7pt,5.85pt,.7pt">
              <w:txbxContent>
                <w:p w:rsidR="00DC5B1B" w:rsidRPr="00CA5043" w:rsidRDefault="00DC5B1B" w:rsidP="00CA5043">
                  <w:pPr>
                    <w:jc w:val="right"/>
                    <w:rPr>
                      <w:color w:val="FFFFFF"/>
                      <w:sz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color w:val="FFFFFF"/>
                      <w:sz w:val="24"/>
                      <w:lang w:val="ru-RU"/>
                    </w:rPr>
                    <w:t>Декабрь</w:t>
                  </w:r>
                </w:p>
              </w:txbxContent>
            </v:textbox>
          </v:shape>
        </w:pict>
      </w:r>
      <w:r w:rsidRPr="009B7B71">
        <w:rPr>
          <w:noProof/>
        </w:rPr>
        <w:pict>
          <v:rect id="_x0000_s1111" style="position:absolute;left:0;text-align:left;margin-left:23.05pt;margin-top:424.2pt;width:292.55pt;height:4in;z-index:251666432">
            <v:fill opacity="26214f"/>
            <v:textbox style="mso-next-textbox:#_x0000_s1111" inset="1.8mm,0,2mm,0">
              <w:txbxContent>
                <w:tbl>
                  <w:tblPr>
                    <w:tblStyle w:val="a3"/>
                    <w:tblW w:w="0" w:type="auto"/>
                    <w:tblLook w:val="01E0"/>
                  </w:tblPr>
                  <w:tblGrid>
                    <w:gridCol w:w="833"/>
                    <w:gridCol w:w="834"/>
                    <w:gridCol w:w="834"/>
                    <w:gridCol w:w="833"/>
                    <w:gridCol w:w="834"/>
                    <w:gridCol w:w="834"/>
                    <w:gridCol w:w="834"/>
                  </w:tblGrid>
                  <w:tr w:rsidR="00DC5B1B" w:rsidRPr="00BE2602" w:rsidTr="000D6173">
                    <w:trPr>
                      <w:trHeight w:val="532"/>
                    </w:trPr>
                    <w:tc>
                      <w:tcPr>
                        <w:tcW w:w="833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пн</w:t>
                        </w:r>
                      </w:p>
                    </w:tc>
                    <w:tc>
                      <w:tcPr>
                        <w:tcW w:w="834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вт</w:t>
                        </w:r>
                      </w:p>
                    </w:tc>
                    <w:tc>
                      <w:tcPr>
                        <w:tcW w:w="834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ср</w:t>
                        </w:r>
                      </w:p>
                    </w:tc>
                    <w:tc>
                      <w:tcPr>
                        <w:tcW w:w="833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чт</w:t>
                        </w:r>
                      </w:p>
                    </w:tc>
                    <w:tc>
                      <w:tcPr>
                        <w:tcW w:w="834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пт</w:t>
                        </w:r>
                      </w:p>
                    </w:tc>
                    <w:tc>
                      <w:tcPr>
                        <w:tcW w:w="834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  <w:t>сб</w:t>
                        </w:r>
                      </w:p>
                    </w:tc>
                    <w:tc>
                      <w:tcPr>
                        <w:tcW w:w="834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  <w:t>вс</w:t>
                        </w:r>
                      </w:p>
                    </w:tc>
                  </w:tr>
                  <w:tr w:rsidR="00DC5B1B" w:rsidRPr="00BE2602" w:rsidTr="000D6173">
                    <w:trPr>
                      <w:trHeight w:val="1019"/>
                    </w:trPr>
                    <w:tc>
                      <w:tcPr>
                        <w:tcW w:w="833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 w:hint="eastAsia"/>
                            <w:color w:val="808080" w:themeColor="background1" w:themeShade="80"/>
                            <w:sz w:val="28"/>
                            <w:szCs w:val="28"/>
                          </w:rPr>
                          <w:t>30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</w:t>
                        </w:r>
                      </w:p>
                    </w:tc>
                    <w:tc>
                      <w:tcPr>
                        <w:tcW w:w="833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3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4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5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062EC0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062EC0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6</w:t>
                        </w:r>
                      </w:p>
                    </w:tc>
                  </w:tr>
                  <w:tr w:rsidR="00DC5B1B" w:rsidRPr="00BE2602" w:rsidTr="000D6173">
                    <w:trPr>
                      <w:trHeight w:val="1018"/>
                    </w:trPr>
                    <w:tc>
                      <w:tcPr>
                        <w:tcW w:w="833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7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8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9</w:t>
                        </w:r>
                      </w:p>
                    </w:tc>
                    <w:tc>
                      <w:tcPr>
                        <w:tcW w:w="833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10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11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12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062EC0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062EC0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  <w:r w:rsidRPr="00062EC0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3</w:t>
                        </w:r>
                      </w:p>
                    </w:tc>
                  </w:tr>
                  <w:tr w:rsidR="00DC5B1B" w:rsidRPr="00BE2602" w:rsidTr="000D6173">
                    <w:trPr>
                      <w:trHeight w:val="1019"/>
                    </w:trPr>
                    <w:tc>
                      <w:tcPr>
                        <w:tcW w:w="833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14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15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16</w:t>
                        </w:r>
                      </w:p>
                    </w:tc>
                    <w:tc>
                      <w:tcPr>
                        <w:tcW w:w="833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17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18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19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062EC0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062EC0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20</w:t>
                        </w:r>
                      </w:p>
                    </w:tc>
                  </w:tr>
                  <w:tr w:rsidR="00DC5B1B" w:rsidRPr="00BE2602" w:rsidTr="000D6173">
                    <w:trPr>
                      <w:trHeight w:val="1018"/>
                    </w:trPr>
                    <w:tc>
                      <w:tcPr>
                        <w:tcW w:w="833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21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22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062EC0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062EC0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23</w:t>
                        </w:r>
                      </w:p>
                      <w:p w:rsidR="00DC5B1B" w:rsidRPr="0009528F" w:rsidRDefault="00DC5B1B" w:rsidP="00DC5B1B">
                        <w:pPr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</w:rPr>
                        </w:pPr>
                      </w:p>
                    </w:tc>
                    <w:tc>
                      <w:tcPr>
                        <w:tcW w:w="833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24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25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26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062EC0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062EC0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  <w:r w:rsidRPr="00062EC0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7</w:t>
                        </w:r>
                      </w:p>
                    </w:tc>
                  </w:tr>
                  <w:tr w:rsidR="00DC5B1B" w:rsidRPr="00BE2602" w:rsidTr="000D6173">
                    <w:trPr>
                      <w:trHeight w:val="1087"/>
                    </w:trPr>
                    <w:tc>
                      <w:tcPr>
                        <w:tcW w:w="833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28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29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30</w:t>
                        </w:r>
                      </w:p>
                    </w:tc>
                    <w:tc>
                      <w:tcPr>
                        <w:tcW w:w="833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31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 w:hint="eastAsia"/>
                            <w:color w:val="808080" w:themeColor="background1" w:themeShade="80"/>
                            <w:sz w:val="28"/>
                            <w:szCs w:val="28"/>
                          </w:rPr>
                          <w:t>1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391389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391389">
                          <w:rPr>
                            <w:rFonts w:ascii="Times New Roman" w:hAnsi="Times New Roman" w:hint="eastAsia"/>
                            <w:color w:val="808080" w:themeColor="background1" w:themeShade="80"/>
                            <w:sz w:val="28"/>
                            <w:szCs w:val="28"/>
                          </w:rPr>
                          <w:t>2</w:t>
                        </w:r>
                      </w:p>
                    </w:tc>
                    <w:tc>
                      <w:tcPr>
                        <w:tcW w:w="834" w:type="dxa"/>
                      </w:tcPr>
                      <w:p w:rsidR="00DC5B1B" w:rsidRPr="00062EC0" w:rsidRDefault="00DC5B1B" w:rsidP="00E649AC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  <w:lang w:val="ru-RU"/>
                          </w:rPr>
                          <w:t>3</w:t>
                        </w:r>
                      </w:p>
                    </w:tc>
                  </w:tr>
                </w:tbl>
                <w:p w:rsidR="00DC5B1B" w:rsidRDefault="00DC5B1B" w:rsidP="001B6598"/>
              </w:txbxContent>
            </v:textbox>
          </v:rect>
        </w:pict>
      </w:r>
      <w:r w:rsidRPr="009B7B71">
        <w:rPr>
          <w:noProof/>
        </w:rPr>
        <w:pict>
          <v:rect id="_x0000_s1110" style="position:absolute;left:0;text-align:left;margin-left:23.05pt;margin-top:54pt;width:292.55pt;height:4in;z-index:251665408">
            <v:fill opacity="26214f"/>
            <v:textbox style="mso-next-textbox:#_x0000_s1110" inset="1.8mm,0,2mm,0">
              <w:txbxContent>
                <w:tbl>
                  <w:tblPr>
                    <w:tblStyle w:val="a3"/>
                    <w:tblW w:w="5868" w:type="dxa"/>
                    <w:tblLayout w:type="fixed"/>
                    <w:tblLook w:val="01E0"/>
                  </w:tblPr>
                  <w:tblGrid>
                    <w:gridCol w:w="838"/>
                    <w:gridCol w:w="838"/>
                    <w:gridCol w:w="838"/>
                    <w:gridCol w:w="839"/>
                    <w:gridCol w:w="838"/>
                    <w:gridCol w:w="838"/>
                    <w:gridCol w:w="839"/>
                  </w:tblGrid>
                  <w:tr w:rsidR="00DC5B1B" w:rsidRPr="00BE2602" w:rsidTr="000D6173">
                    <w:trPr>
                      <w:trHeight w:val="532"/>
                    </w:trPr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пн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вт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ср</w:t>
                        </w:r>
                      </w:p>
                    </w:tc>
                    <w:tc>
                      <w:tcPr>
                        <w:tcW w:w="839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чт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lang w:val="ru-RU"/>
                          </w:rPr>
                          <w:t>пт</w:t>
                        </w:r>
                      </w:p>
                    </w:tc>
                    <w:tc>
                      <w:tcPr>
                        <w:tcW w:w="838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0070C0"/>
                            <w:lang w:val="ru-RU"/>
                          </w:rPr>
                          <w:t>сб</w:t>
                        </w:r>
                      </w:p>
                    </w:tc>
                    <w:tc>
                      <w:tcPr>
                        <w:tcW w:w="839" w:type="dxa"/>
                        <w:vAlign w:val="center"/>
                      </w:tcPr>
                      <w:p w:rsidR="00DC5B1B" w:rsidRPr="00E649AC" w:rsidRDefault="00DC5B1B" w:rsidP="00DC5B1B">
                        <w:pPr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</w:pPr>
                        <w:r w:rsidRPr="00E649AC">
                          <w:rPr>
                            <w:rFonts w:ascii="Times New Roman" w:hAnsi="Times New Roman"/>
                            <w:b/>
                            <w:bCs/>
                            <w:color w:val="C00000"/>
                            <w:lang w:val="ru-RU"/>
                          </w:rPr>
                          <w:t>вс</w:t>
                        </w:r>
                      </w:p>
                    </w:tc>
                  </w:tr>
                  <w:tr w:rsidR="00DC5B1B" w:rsidRPr="00BE2602" w:rsidTr="000D6173">
                    <w:trPr>
                      <w:trHeight w:val="1019"/>
                    </w:trPr>
                    <w:tc>
                      <w:tcPr>
                        <w:tcW w:w="838" w:type="dxa"/>
                      </w:tcPr>
                      <w:p w:rsidR="00DC5B1B" w:rsidRPr="00062EC0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062EC0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062EC0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062EC0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062EC0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062EC0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28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062EC0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062EC0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29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062EC0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062EC0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30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062EC0" w:rsidRDefault="00DC5B1B" w:rsidP="00DC5B1B">
                        <w:pPr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062EC0">
                          <w:rPr>
                            <w:rFonts w:ascii="Times New Roman" w:hAnsi="Times New Roman"/>
                            <w:color w:val="808080" w:themeColor="background1" w:themeShade="80"/>
                            <w:sz w:val="28"/>
                            <w:szCs w:val="28"/>
                          </w:rPr>
                          <w:t>31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062EC0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062EC0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1</w:t>
                        </w:r>
                      </w:p>
                    </w:tc>
                  </w:tr>
                  <w:tr w:rsidR="00DC5B1B" w:rsidRPr="00BE2602" w:rsidTr="000D6173">
                    <w:trPr>
                      <w:trHeight w:val="1018"/>
                    </w:trPr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062EC0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062EC0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3</w:t>
                        </w:r>
                      </w:p>
                      <w:p w:rsidR="00DC5B1B" w:rsidRPr="0009528F" w:rsidRDefault="00DC5B1B" w:rsidP="00DC5B1B">
                        <w:pPr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</w:rPr>
                        </w:pPr>
                      </w:p>
                    </w:tc>
                    <w:tc>
                      <w:tcPr>
                        <w:tcW w:w="838" w:type="dxa"/>
                      </w:tcPr>
                      <w:p w:rsidR="00DC5B1B" w:rsidRDefault="00DC5B1B" w:rsidP="00DC5B1B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</w:pPr>
                        <w:r w:rsidRPr="00062EC0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4</w:t>
                        </w:r>
                      </w:p>
                      <w:p w:rsidR="00DC5B1B" w:rsidRDefault="00DC5B1B" w:rsidP="00062EC0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</w:p>
                      <w:p w:rsidR="00DC5B1B" w:rsidRPr="000D6173" w:rsidRDefault="00DC5B1B" w:rsidP="00062EC0">
                        <w:pPr>
                          <w:spacing w:line="0" w:lineRule="atLeast"/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</w:pPr>
                        <w:r w:rsidRPr="000D6173"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  <w:lang w:val="ru-RU"/>
                          </w:rPr>
                          <w:t>День народного единства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5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7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062EC0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062EC0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8</w:t>
                        </w:r>
                      </w:p>
                    </w:tc>
                  </w:tr>
                  <w:tr w:rsidR="00DC5B1B" w:rsidRPr="00BE2602" w:rsidTr="000D6173">
                    <w:trPr>
                      <w:trHeight w:val="1019"/>
                    </w:trPr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11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12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13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14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062EC0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062EC0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15</w:t>
                        </w:r>
                      </w:p>
                    </w:tc>
                  </w:tr>
                  <w:tr w:rsidR="00DC5B1B" w:rsidRPr="00BE2602" w:rsidTr="000D6173">
                    <w:trPr>
                      <w:trHeight w:val="1018"/>
                    </w:trPr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18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19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20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21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062EC0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062EC0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  <w:r w:rsidRPr="00062EC0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2</w:t>
                        </w:r>
                      </w:p>
                    </w:tc>
                  </w:tr>
                  <w:tr w:rsidR="00DC5B1B" w:rsidRPr="001B6598" w:rsidTr="000D6173">
                    <w:trPr>
                      <w:trHeight w:val="1087"/>
                    </w:trPr>
                    <w:tc>
                      <w:tcPr>
                        <w:tcW w:w="838" w:type="dxa"/>
                      </w:tcPr>
                      <w:p w:rsidR="00DC5B1B" w:rsidRPr="000D6173" w:rsidRDefault="00DC5B1B" w:rsidP="00DC5B1B">
                        <w:pPr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</w:pPr>
                        <w:r w:rsidRPr="000D6173"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w:t>23/30</w:t>
                        </w:r>
                      </w:p>
                      <w:p w:rsidR="00DC5B1B" w:rsidRPr="0009528F" w:rsidRDefault="00DC5B1B" w:rsidP="00DC5B1B">
                        <w:pPr>
                          <w:rPr>
                            <w:rFonts w:ascii="Times New Roman" w:hAnsi="Times New Roman"/>
                            <w:color w:val="FF0000"/>
                            <w:sz w:val="12"/>
                            <w:szCs w:val="12"/>
                          </w:rPr>
                        </w:pP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24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25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26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27</w:t>
                        </w:r>
                      </w:p>
                    </w:tc>
                    <w:tc>
                      <w:tcPr>
                        <w:tcW w:w="838" w:type="dxa"/>
                      </w:tcPr>
                      <w:p w:rsidR="00DC5B1B" w:rsidRPr="00203327" w:rsidRDefault="00DC5B1B" w:rsidP="00DC5B1B">
                        <w:pPr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</w:pPr>
                        <w:r w:rsidRPr="00203327">
                          <w:rPr>
                            <w:rFonts w:ascii="Times New Roman" w:hAnsi="Times New Roman"/>
                            <w:color w:val="0070C0"/>
                            <w:sz w:val="28"/>
                            <w:szCs w:val="28"/>
                          </w:rPr>
                          <w:t>28</w:t>
                        </w:r>
                      </w:p>
                    </w:tc>
                    <w:tc>
                      <w:tcPr>
                        <w:tcW w:w="839" w:type="dxa"/>
                      </w:tcPr>
                      <w:p w:rsidR="00DC5B1B" w:rsidRPr="00062EC0" w:rsidRDefault="00DC5B1B" w:rsidP="00E649AC">
                        <w:pPr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</w:pPr>
                        <w:r w:rsidRPr="00062EC0">
                          <w:rPr>
                            <w:rFonts w:ascii="Times New Roman" w:hAnsi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29</w:t>
                        </w:r>
                      </w:p>
                    </w:tc>
                  </w:tr>
                </w:tbl>
                <w:p w:rsidR="00DC5B1B" w:rsidRDefault="00DC5B1B" w:rsidP="001B6598"/>
              </w:txbxContent>
            </v:textbox>
          </v:rect>
        </w:pict>
      </w:r>
      <w:r w:rsidRPr="009B7B71">
        <w:rPr>
          <w:noProof/>
        </w:rPr>
        <w:pict>
          <v:shape id="_x0000_s1136" type="#_x0000_t202" style="position:absolute;left:0;text-align:left;margin-left:454.5pt;margin-top:-18pt;width:81pt;height:63pt;z-index:251685888" filled="f" stroked="f">
            <v:textbox style="mso-next-textbox:#_x0000_s1136" inset="5.85pt,.7pt,5.85pt,.7pt">
              <w:txbxContent>
                <w:p w:rsidR="00DC5B1B" w:rsidRPr="00CA5043" w:rsidRDefault="00DC5B1B" w:rsidP="008258D6">
                  <w:pPr>
                    <w:spacing w:beforeLines="50" w:line="280" w:lineRule="exact"/>
                    <w:jc w:val="right"/>
                    <w:rPr>
                      <w:rFonts w:ascii="Times New Roman" w:hAnsi="Times New Roman"/>
                      <w:b/>
                      <w:bCs/>
                      <w:color w:val="FFFFFF"/>
                      <w:sz w:val="44"/>
                      <w:szCs w:val="44"/>
                    </w:rPr>
                  </w:pPr>
                  <w:r>
                    <w:rPr>
                      <w:rFonts w:ascii="Times New Roman" w:hAnsi="Times New Roman" w:hint="eastAsia"/>
                      <w:b/>
                      <w:bCs/>
                      <w:color w:val="FFFFFF"/>
                      <w:sz w:val="44"/>
                      <w:szCs w:val="44"/>
                    </w:rPr>
                    <w:t>2009</w:t>
                  </w:r>
                </w:p>
                <w:p w:rsidR="00DC5B1B" w:rsidRPr="00062EC0" w:rsidRDefault="00DC5B1B" w:rsidP="00062EC0">
                  <w:pPr>
                    <w:spacing w:line="280" w:lineRule="exact"/>
                    <w:jc w:val="center"/>
                    <w:rPr>
                      <w:color w:val="FFFFFF"/>
                      <w:sz w:val="24"/>
                      <w:lang w:val="ru-RU"/>
                    </w:rPr>
                  </w:pPr>
                </w:p>
              </w:txbxContent>
            </v:textbox>
          </v:shape>
        </w:pict>
      </w:r>
      <w:r w:rsidRPr="009B7B71">
        <w:rPr>
          <w:noProof/>
        </w:rPr>
        <w:pict>
          <v:shape id="_x0000_s1137" type="#_x0000_t202" style="position:absolute;left:0;text-align:left;margin-left:3in;margin-top:27pt;width:105.8pt;height:18pt;z-index:251686912" filled="f" stroked="f">
            <v:textbox style="mso-next-textbox:#_x0000_s1137" inset="5.85pt,.7pt,5.85pt,.7pt">
              <w:txbxContent>
                <w:p w:rsidR="00DC5B1B" w:rsidRPr="00CA5043" w:rsidRDefault="00DC5B1B" w:rsidP="00CA5043">
                  <w:pPr>
                    <w:jc w:val="right"/>
                    <w:rPr>
                      <w:color w:val="FFFFFF"/>
                      <w:sz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color w:val="FFFFFF"/>
                      <w:sz w:val="24"/>
                      <w:lang w:val="ru-RU"/>
                    </w:rPr>
                    <w:t>Ноябрь</w:t>
                  </w:r>
                </w:p>
              </w:txbxContent>
            </v:textbox>
          </v:shape>
        </w:pict>
      </w:r>
      <w:r w:rsidR="005B64C3">
        <w:rPr>
          <w:noProof/>
          <w:lang w:val="ru-RU"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-58420</wp:posOffset>
            </wp:positionH>
            <wp:positionV relativeFrom="paragraph">
              <wp:posOffset>-800100</wp:posOffset>
            </wp:positionV>
            <wp:extent cx="7173595" cy="10744200"/>
            <wp:effectExtent l="19050" t="0" r="8255" b="0"/>
            <wp:wrapNone/>
            <wp:docPr id="94" name="図 94" descr="j0407476[1]のコピ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j0407476[1]のコピー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3595" cy="1074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B7B71">
        <w:rPr>
          <w:noProof/>
        </w:rPr>
        <w:pict>
          <v:shape id="_x0000_s1117" type="#_x0000_t202" style="position:absolute;left:0;text-align:left;margin-left:1in;margin-top:16.35pt;width:177.8pt;height:18pt;z-index:251669504;mso-position-horizontal-relative:text;mso-position-vertical-relative:text" filled="f" stroked="f">
            <v:textbox style="mso-next-textbox:#_x0000_s1117" inset="5.85pt,.7pt,5.85pt,.7pt">
              <w:txbxContent>
                <w:p w:rsidR="00DC5B1B" w:rsidRPr="00062EC0" w:rsidRDefault="00DC5B1B" w:rsidP="001B6598">
                  <w:pPr>
                    <w:rPr>
                      <w:sz w:val="24"/>
                      <w:lang w:val="ru-RU"/>
                    </w:rPr>
                  </w:pPr>
                </w:p>
              </w:txbxContent>
            </v:textbox>
          </v:shape>
        </w:pict>
      </w:r>
      <w:r w:rsidRPr="009B7B71">
        <w:rPr>
          <w:noProof/>
        </w:rPr>
        <w:pict>
          <v:shape id="_x0000_s1116" type="#_x0000_t202" style="position:absolute;left:0;text-align:left;margin-left:18pt;margin-top:-18pt;width:69.8pt;height:1in;z-index:251668480;mso-position-horizontal-relative:text;mso-position-vertical-relative:text" filled="f" stroked="f">
            <v:textbox style="mso-next-textbox:#_x0000_s1116" inset="5.85pt,.7pt,5.85pt,.7pt">
              <w:txbxContent>
                <w:p w:rsidR="00DC5B1B" w:rsidRDefault="00DC5B1B" w:rsidP="001B6598">
                  <w:pPr>
                    <w:rPr>
                      <w:rFonts w:ascii="Times New Roman" w:hAnsi="Times New Roman"/>
                      <w:b/>
                      <w:bCs/>
                      <w:sz w:val="96"/>
                      <w:szCs w:val="96"/>
                    </w:rPr>
                  </w:pPr>
                  <w:r>
                    <w:rPr>
                      <w:rFonts w:ascii="Times New Roman" w:hAnsi="Times New Roman" w:hint="eastAsia"/>
                      <w:b/>
                      <w:bCs/>
                      <w:sz w:val="96"/>
                      <w:szCs w:val="96"/>
                    </w:rPr>
                    <w:t>11</w:t>
                  </w:r>
                </w:p>
                <w:p w:rsidR="00DC5B1B" w:rsidRPr="00BE2602" w:rsidRDefault="00DC5B1B" w:rsidP="001B6598">
                  <w:pPr>
                    <w:rPr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hint="eastAsia"/>
                      <w:b/>
                      <w:bCs/>
                      <w:sz w:val="96"/>
                      <w:szCs w:val="96"/>
                    </w:rPr>
                    <w:t>8</w:t>
                  </w:r>
                </w:p>
              </w:txbxContent>
            </v:textbox>
          </v:shape>
        </w:pict>
      </w:r>
      <w:r w:rsidRPr="009B7B71">
        <w:rPr>
          <w:noProof/>
        </w:rPr>
        <w:pict>
          <v:shape id="_x0000_s1112" type="#_x0000_t202" style="position:absolute;left:0;text-align:left;margin-left:1in;margin-top:387pt;width:177.8pt;height:18pt;z-index:251667456;mso-position-horizontal-relative:text;mso-position-vertical-relative:text" filled="f" stroked="f">
            <v:textbox style="mso-next-textbox:#_x0000_s1112" inset="5.85pt,.7pt,5.85pt,.7pt">
              <w:txbxContent>
                <w:p w:rsidR="00DC5B1B" w:rsidRPr="00062EC0" w:rsidRDefault="00DC5B1B" w:rsidP="001B6598">
                  <w:pPr>
                    <w:rPr>
                      <w:sz w:val="24"/>
                      <w:lang w:val="ru-RU"/>
                    </w:rPr>
                  </w:pPr>
                </w:p>
              </w:txbxContent>
            </v:textbox>
          </v:shape>
        </w:pict>
      </w:r>
      <w:r w:rsidRPr="009B7B71">
        <w:rPr>
          <w:noProof/>
        </w:rPr>
        <w:pict>
          <v:shape id="_x0000_s1109" type="#_x0000_t202" style="position:absolute;left:0;text-align:left;margin-left:18pt;margin-top:352.65pt;width:69.8pt;height:1in;z-index:251664384;mso-position-horizontal-relative:text;mso-position-vertical-relative:text" filled="f" stroked="f">
            <v:textbox style="mso-next-textbox:#_x0000_s1109" inset="5.85pt,.7pt,5.85pt,.7pt">
              <w:txbxContent>
                <w:p w:rsidR="00DC5B1B" w:rsidRDefault="00DC5B1B" w:rsidP="001B6598">
                  <w:pPr>
                    <w:rPr>
                      <w:rFonts w:ascii="Times New Roman" w:hAnsi="Times New Roman"/>
                      <w:b/>
                      <w:bCs/>
                      <w:sz w:val="96"/>
                      <w:szCs w:val="96"/>
                    </w:rPr>
                  </w:pPr>
                  <w:r>
                    <w:rPr>
                      <w:rFonts w:ascii="Times New Roman" w:hAnsi="Times New Roman" w:hint="eastAsia"/>
                      <w:b/>
                      <w:bCs/>
                      <w:sz w:val="96"/>
                      <w:szCs w:val="96"/>
                    </w:rPr>
                    <w:t>12</w:t>
                  </w:r>
                </w:p>
                <w:p w:rsidR="00DC5B1B" w:rsidRPr="00BE2602" w:rsidRDefault="00DC5B1B" w:rsidP="001B6598">
                  <w:pPr>
                    <w:rPr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hint="eastAsia"/>
                      <w:b/>
                      <w:bCs/>
                      <w:sz w:val="96"/>
                      <w:szCs w:val="96"/>
                    </w:rPr>
                    <w:t>8</w:t>
                  </w:r>
                </w:p>
              </w:txbxContent>
            </v:textbox>
          </v:shape>
        </w:pict>
      </w:r>
    </w:p>
    <w:sectPr w:rsidR="006B4786" w:rsidSect="006B4786">
      <w:pgSz w:w="11906" w:h="16838" w:code="9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72CEC" w:rsidRDefault="00872CEC" w:rsidP="0024364D">
      <w:r>
        <w:separator/>
      </w:r>
    </w:p>
  </w:endnote>
  <w:endnote w:type="continuationSeparator" w:id="0">
    <w:p w:rsidR="00872CEC" w:rsidRDefault="00872CEC" w:rsidP="002436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MS UI Gothic">
    <w:altName w:val="Arial Unicode MS"/>
    <w:charset w:val="80"/>
    <w:family w:val="swiss"/>
    <w:pitch w:val="variable"/>
    <w:sig w:usb0="00000000" w:usb1="6AC7FDFB" w:usb2="00000012" w:usb3="00000000" w:csb0="000200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72CEC" w:rsidRDefault="00872CEC" w:rsidP="0024364D">
      <w:r>
        <w:separator/>
      </w:r>
    </w:p>
  </w:footnote>
  <w:footnote w:type="continuationSeparator" w:id="0">
    <w:p w:rsidR="00872CEC" w:rsidRDefault="00872CEC" w:rsidP="002436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removePersonalInformation/>
  <w:removeDateAndTime/>
  <w:bordersDoNotSurroundHeader/>
  <w:bordersDoNotSurroundFooter/>
  <w:attachedTemplate r:id="rId1"/>
  <w:stylePaneFormatFilter w:val="3F01"/>
  <w:defaultTabStop w:val="840"/>
  <w:displayHorizontalDrawingGridEvery w:val="0"/>
  <w:displayVerticalDrawingGridEvery w:val="2"/>
  <w:characterSpacingControl w:val="compressPunctuation"/>
  <w:hdrShapeDefaults>
    <o:shapedefaults v:ext="edit" spidmax="13314">
      <v:textbox inset="5.85pt,.7pt,5.85pt,.7pt"/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72CEC"/>
    <w:rsid w:val="000168D5"/>
    <w:rsid w:val="00022E44"/>
    <w:rsid w:val="00051F45"/>
    <w:rsid w:val="00062EC0"/>
    <w:rsid w:val="0009528F"/>
    <w:rsid w:val="000D6173"/>
    <w:rsid w:val="00136734"/>
    <w:rsid w:val="001B6598"/>
    <w:rsid w:val="00203327"/>
    <w:rsid w:val="0024364D"/>
    <w:rsid w:val="00264291"/>
    <w:rsid w:val="00266B82"/>
    <w:rsid w:val="00270183"/>
    <w:rsid w:val="00274DFF"/>
    <w:rsid w:val="002859BF"/>
    <w:rsid w:val="00391389"/>
    <w:rsid w:val="003B1F6B"/>
    <w:rsid w:val="0045071E"/>
    <w:rsid w:val="004A6775"/>
    <w:rsid w:val="004C1117"/>
    <w:rsid w:val="004C409C"/>
    <w:rsid w:val="005029DB"/>
    <w:rsid w:val="005A07B9"/>
    <w:rsid w:val="005A1181"/>
    <w:rsid w:val="005B64C3"/>
    <w:rsid w:val="005D4026"/>
    <w:rsid w:val="006A6B92"/>
    <w:rsid w:val="006B4786"/>
    <w:rsid w:val="00704654"/>
    <w:rsid w:val="00723647"/>
    <w:rsid w:val="007F40CA"/>
    <w:rsid w:val="00872CEC"/>
    <w:rsid w:val="00953E41"/>
    <w:rsid w:val="009B7B71"/>
    <w:rsid w:val="009D75CD"/>
    <w:rsid w:val="00AE0047"/>
    <w:rsid w:val="00AF0EE8"/>
    <w:rsid w:val="00BE2602"/>
    <w:rsid w:val="00C21F68"/>
    <w:rsid w:val="00C91658"/>
    <w:rsid w:val="00CA5043"/>
    <w:rsid w:val="00CC58CB"/>
    <w:rsid w:val="00D55D8E"/>
    <w:rsid w:val="00D613C6"/>
    <w:rsid w:val="00D764A6"/>
    <w:rsid w:val="00D956D2"/>
    <w:rsid w:val="00DC5B1B"/>
    <w:rsid w:val="00E3354D"/>
    <w:rsid w:val="00E649AC"/>
    <w:rsid w:val="00F3717B"/>
    <w:rsid w:val="00F628AF"/>
    <w:rsid w:val="00FF2B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3314">
      <v:textbox inset="5.85pt,.7pt,5.85pt,.7pt"/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entury" w:eastAsia="MS Mincho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9165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6B478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rsid w:val="0024364D"/>
    <w:pPr>
      <w:tabs>
        <w:tab w:val="center" w:pos="4252"/>
        <w:tab w:val="right" w:pos="8504"/>
      </w:tabs>
      <w:snapToGrid w:val="0"/>
    </w:pPr>
  </w:style>
  <w:style w:type="character" w:customStyle="1" w:styleId="a5">
    <w:name w:val="Верхний колонтитул Знак"/>
    <w:basedOn w:val="a0"/>
    <w:link w:val="a4"/>
    <w:rsid w:val="0024364D"/>
    <w:rPr>
      <w:kern w:val="2"/>
      <w:sz w:val="21"/>
      <w:szCs w:val="24"/>
    </w:rPr>
  </w:style>
  <w:style w:type="paragraph" w:styleId="a6">
    <w:name w:val="footer"/>
    <w:basedOn w:val="a"/>
    <w:link w:val="a7"/>
    <w:rsid w:val="0024364D"/>
    <w:pPr>
      <w:tabs>
        <w:tab w:val="center" w:pos="4252"/>
        <w:tab w:val="right" w:pos="8504"/>
      </w:tabs>
      <w:snapToGrid w:val="0"/>
    </w:pPr>
  </w:style>
  <w:style w:type="character" w:customStyle="1" w:styleId="a7">
    <w:name w:val="Нижний колонтитул Знак"/>
    <w:basedOn w:val="a0"/>
    <w:link w:val="a6"/>
    <w:rsid w:val="0024364D"/>
    <w:rPr>
      <w:kern w:val="2"/>
      <w:sz w:val="21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\&#1052;&#1086;&#1080;%20&#1076;&#1086;&#1082;&#1091;&#1084;&#1077;&#1085;&#1090;&#1099;\&#1047;&#1072;&#1075;&#1088;&#1091;&#1079;&#1082;&#1080;\10292267\10292267.dotx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10292267</Template>
  <TotalTime>0</TotalTime>
  <Pages>6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Календарь на 2009 год</vt:lpstr>
    </vt:vector>
  </TitlesOfParts>
  <LinksUpToDate>false</LinksUpToDate>
  <CharactersWithSpaces>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Календарь на 2009 год</dc:title>
  <dc:subject>Календарь на 2009 год</dc:subject>
  <dc:creator/>
  <cp:keywords>Календарь на 2009 год</cp:keywords>
  <dc:description>Корпорация Майкрософт
Календарь на 2009 год</dc:description>
  <cp:lastModifiedBy/>
  <cp:revision>1</cp:revision>
  <dcterms:created xsi:type="dcterms:W3CDTF">2009-11-09T23:10:00Z</dcterms:created>
  <dcterms:modified xsi:type="dcterms:W3CDTF">2009-11-09T23:11:00Z</dcterms:modified>
  <cp:category>Календарь на 2009 год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TC102922671049</vt:lpwstr>
  </property>
</Properties>
</file>